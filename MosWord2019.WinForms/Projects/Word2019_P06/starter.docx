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810"/>
        <w:gridCol w:w="5310"/>
        <w:gridCol w:w="1260"/>
        <w:gridCol w:w="3330"/>
        <w:gridCol w:w="2250"/>
      </w:tblGrid>
      <w:tr w:rsidR="00AA0737" w14:paraId="65AB269B" w14:textId="77777777" w:rsidTr="00AA0737">
        <w:trPr>
          <w:trHeight w:val="3324"/>
          <w:jc w:val="center"/>
        </w:trPr>
        <w:tc>
          <w:tcPr>
            <w:tcW w:w="12960" w:type="dxa"/>
            <w:gridSpan w:val="5"/>
            <w:vAlign w:val="bottom"/>
          </w:tcPr>
          <w:p w14:paraId="1992BE53" w14:textId="696AA511" w:rsidR="00AA0737" w:rsidRDefault="0017400F" w:rsidP="00D509F7">
            <w:pPr>
              <w:pStyle w:val="Title"/>
              <w:spacing w:before="0" w:after="0"/>
              <w:rPr>
                <w:b/>
                <w:color w:val="586EA6" w:themeColor="accent5"/>
                <w:sz w:val="92"/>
                <w:szCs w:val="9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A79D69D" wp14:editId="258D164C">
                  <wp:simplePos x="0" y="0"/>
                  <wp:positionH relativeFrom="column">
                    <wp:posOffset>6114415</wp:posOffset>
                  </wp:positionH>
                  <wp:positionV relativeFrom="paragraph">
                    <wp:posOffset>-1447165</wp:posOffset>
                  </wp:positionV>
                  <wp:extent cx="2453005" cy="893445"/>
                  <wp:effectExtent l="0" t="0" r="4445" b="190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005" cy="89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4863" w:rsidRPr="003F1320">
              <w:rPr>
                <w:b/>
                <w:color w:val="586EA6" w:themeColor="accent5"/>
                <w:sz w:val="92"/>
                <w:szCs w:val="9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Certificate</w:t>
            </w:r>
          </w:p>
          <w:p w14:paraId="781C02FA" w14:textId="0D52B75B" w:rsidR="00B67AB2" w:rsidRPr="00B67AB2" w:rsidRDefault="00B67AB2" w:rsidP="00B67AB2"/>
        </w:tc>
      </w:tr>
      <w:tr w:rsidR="00AA0737" w14:paraId="5DADF9C8" w14:textId="77777777" w:rsidTr="00AA0737">
        <w:trPr>
          <w:jc w:val="center"/>
        </w:trPr>
        <w:tc>
          <w:tcPr>
            <w:tcW w:w="12960" w:type="dxa"/>
            <w:gridSpan w:val="5"/>
          </w:tcPr>
          <w:p w14:paraId="71F4F6D3" w14:textId="5D651CE3" w:rsidR="00AA0737" w:rsidRDefault="008D0510" w:rsidP="00D509F7">
            <w:pPr>
              <w:pStyle w:val="Subtitle"/>
              <w:spacing w:after="360"/>
            </w:pPr>
            <w:r>
              <w:t>the best member of the quarter</w:t>
            </w:r>
          </w:p>
        </w:tc>
      </w:tr>
      <w:tr w:rsidR="00AA0737" w14:paraId="1C418E0D" w14:textId="77777777" w:rsidTr="00AA0737">
        <w:trPr>
          <w:jc w:val="center"/>
        </w:trPr>
        <w:sdt>
          <w:sdtPr>
            <w:id w:val="-1511144004"/>
            <w:placeholder>
              <w:docPart w:val="A7319209725B4B2681C5E60334F68B2E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14:paraId="765454AE" w14:textId="77777777" w:rsidR="00AA0737" w:rsidRDefault="00A410FF" w:rsidP="00AA0737">
                <w:r w:rsidRPr="00CE32D5">
                  <w:rPr>
                    <w:b/>
                    <w:bCs/>
                  </w:rPr>
                  <w:t>awarded to</w:t>
                </w:r>
              </w:p>
            </w:tc>
          </w:sdtContent>
        </w:sdt>
      </w:tr>
      <w:tr w:rsidR="00AA0737" w14:paraId="23D7BC83" w14:textId="77777777" w:rsidTr="00AA0737">
        <w:trPr>
          <w:jc w:val="center"/>
        </w:trPr>
        <w:sdt>
          <w:sdtPr>
            <w:id w:val="1455296614"/>
            <w:placeholder>
              <w:docPart w:val="4573359C25794DF9B4CDBCFE7D791858"/>
            </w:placeholder>
            <w:temporary/>
            <w:showingPlcHdr/>
            <w15:appearance w15:val="hidden"/>
          </w:sdtPr>
          <w:sdtContent>
            <w:tc>
              <w:tcPr>
                <w:tcW w:w="12960" w:type="dxa"/>
                <w:gridSpan w:val="5"/>
              </w:tcPr>
              <w:p w14:paraId="19F33F7F" w14:textId="77777777" w:rsidR="00AA0737" w:rsidRDefault="00A410FF" w:rsidP="00AA0737">
                <w:pPr>
                  <w:pStyle w:val="Name"/>
                </w:pPr>
                <w:r w:rsidRPr="00AA0737">
                  <w:t>Name of Recipient</w:t>
                </w:r>
              </w:p>
            </w:tc>
          </w:sdtContent>
        </w:sdt>
      </w:tr>
      <w:tr w:rsidR="00AA0737" w14:paraId="38A5FD92" w14:textId="77777777" w:rsidTr="00AA0737">
        <w:trPr>
          <w:trHeight w:val="1652"/>
          <w:jc w:val="center"/>
        </w:trPr>
        <w:tc>
          <w:tcPr>
            <w:tcW w:w="12960" w:type="dxa"/>
            <w:gridSpan w:val="5"/>
            <w:vAlign w:val="center"/>
          </w:tcPr>
          <w:p w14:paraId="56892E1C" w14:textId="7D268FBC" w:rsidR="004B5098" w:rsidRPr="007172DE" w:rsidRDefault="004B5098" w:rsidP="004B5098">
            <w:r w:rsidRPr="007172DE">
              <w:t>in recognition of</w:t>
            </w:r>
          </w:p>
          <w:p w14:paraId="5EBEBE56" w14:textId="0A6D95D7" w:rsidR="004B5098" w:rsidRPr="007172DE" w:rsidRDefault="004B5098" w:rsidP="004B5098">
            <w:r w:rsidRPr="007172DE">
              <w:t xml:space="preserve">your </w:t>
            </w:r>
            <w:r w:rsidR="006F5F57" w:rsidRPr="007172DE">
              <w:t>f</w:t>
            </w:r>
            <w:r w:rsidRPr="007172DE">
              <w:t>as</w:t>
            </w:r>
            <w:r w:rsidR="006F5F57" w:rsidRPr="007172DE">
              <w:t>h</w:t>
            </w:r>
            <w:r w:rsidRPr="007172DE">
              <w:t xml:space="preserve">ion, dedication, </w:t>
            </w:r>
            <w:r w:rsidR="00CE32D5" w:rsidRPr="00CE32D5">
              <w:t>community</w:t>
            </w:r>
            <w:r w:rsidRPr="007172DE">
              <w:t>, and sharing</w:t>
            </w:r>
            <w:r w:rsidR="001D47BE" w:rsidRPr="007172DE">
              <w:t>.</w:t>
            </w:r>
          </w:p>
          <w:p w14:paraId="3674C631" w14:textId="1EC43367" w:rsidR="001D47BE" w:rsidRPr="00D509F7" w:rsidRDefault="001D47BE" w:rsidP="004B5098">
            <w:pPr>
              <w:rPr>
                <w:sz w:val="32"/>
                <w:szCs w:val="32"/>
              </w:rPr>
            </w:pPr>
            <w:r w:rsidRPr="00D509F7">
              <w:rPr>
                <w:sz w:val="32"/>
                <w:szCs w:val="32"/>
              </w:rPr>
              <w:t>Now you can:</w:t>
            </w:r>
          </w:p>
          <w:p w14:paraId="349B5AAC" w14:textId="77777777" w:rsidR="001D47BE" w:rsidRDefault="001D47BE" w:rsidP="00C45562">
            <w:pPr>
              <w:pStyle w:val="ListParagraph"/>
              <w:numPr>
                <w:ilvl w:val="1"/>
                <w:numId w:val="1"/>
              </w:numPr>
              <w:jc w:val="both"/>
            </w:pPr>
            <w:r>
              <w:t>Update knowledge for free</w:t>
            </w:r>
          </w:p>
          <w:p w14:paraId="67F4C431" w14:textId="6599A5F4" w:rsidR="001D47BE" w:rsidRDefault="001D47BE" w:rsidP="00077BCA">
            <w:pPr>
              <w:pStyle w:val="ListParagraph"/>
              <w:numPr>
                <w:ilvl w:val="1"/>
                <w:numId w:val="1"/>
              </w:numPr>
              <w:ind w:right="3354"/>
              <w:jc w:val="left"/>
            </w:pPr>
            <w:r>
              <w:t>Free using Office 365 for 1 year</w:t>
            </w:r>
          </w:p>
          <w:p w14:paraId="721C0984" w14:textId="169E5951" w:rsidR="001D47BE" w:rsidRPr="00AA0737" w:rsidRDefault="001D47BE" w:rsidP="00C45562">
            <w:pPr>
              <w:pStyle w:val="ListParagraph"/>
              <w:numPr>
                <w:ilvl w:val="1"/>
                <w:numId w:val="1"/>
              </w:numPr>
              <w:jc w:val="both"/>
            </w:pPr>
            <w:r w:rsidRPr="001D47BE">
              <w:t>Unlimited access to HOCICT's OneDrive resources</w:t>
            </w:r>
          </w:p>
        </w:tc>
      </w:tr>
      <w:tr w:rsidR="008A067C" w14:paraId="1C0CF3EF" w14:textId="77777777" w:rsidTr="00EE14CA">
        <w:trPr>
          <w:trHeight w:val="936"/>
          <w:jc w:val="center"/>
        </w:trPr>
        <w:tc>
          <w:tcPr>
            <w:tcW w:w="810" w:type="dxa"/>
            <w:vAlign w:val="bottom"/>
          </w:tcPr>
          <w:p w14:paraId="52FDA42D" w14:textId="77777777" w:rsidR="008A067C" w:rsidRDefault="008A067C" w:rsidP="00AA0737">
            <w:pPr>
              <w:jc w:val="left"/>
            </w:pPr>
          </w:p>
        </w:tc>
        <w:tc>
          <w:tcPr>
            <w:tcW w:w="5310" w:type="dxa"/>
            <w:vAlign w:val="bottom"/>
          </w:tcPr>
          <w:p w14:paraId="67903FE4" w14:textId="2B782E70" w:rsidR="008A067C" w:rsidRDefault="008A067C" w:rsidP="00AA0737">
            <w:pPr>
              <w:jc w:val="left"/>
            </w:pPr>
          </w:p>
        </w:tc>
        <w:tc>
          <w:tcPr>
            <w:tcW w:w="1260" w:type="dxa"/>
          </w:tcPr>
          <w:p w14:paraId="23EFFD19" w14:textId="77777777" w:rsidR="008A067C" w:rsidRDefault="008A067C" w:rsidP="00AA0737"/>
        </w:tc>
        <w:tc>
          <w:tcPr>
            <w:tcW w:w="3330" w:type="dxa"/>
            <w:vAlign w:val="bottom"/>
          </w:tcPr>
          <w:p w14:paraId="48CD77CE" w14:textId="77777777" w:rsidR="008A067C" w:rsidRDefault="008A067C" w:rsidP="00AA0737">
            <w:pPr>
              <w:jc w:val="left"/>
            </w:pPr>
          </w:p>
        </w:tc>
        <w:tc>
          <w:tcPr>
            <w:tcW w:w="2250" w:type="dxa"/>
            <w:vAlign w:val="bottom"/>
          </w:tcPr>
          <w:p w14:paraId="0D79FDDE" w14:textId="77777777" w:rsidR="008A067C" w:rsidRDefault="008A067C" w:rsidP="00AA0737">
            <w:pPr>
              <w:jc w:val="left"/>
            </w:pPr>
          </w:p>
        </w:tc>
      </w:tr>
      <w:tr w:rsidR="008A067C" w14:paraId="02F76B25" w14:textId="77777777" w:rsidTr="00EE14CA">
        <w:trPr>
          <w:trHeight w:val="186"/>
          <w:jc w:val="center"/>
        </w:trPr>
        <w:tc>
          <w:tcPr>
            <w:tcW w:w="810" w:type="dxa"/>
            <w:vAlign w:val="center"/>
          </w:tcPr>
          <w:p w14:paraId="37F6D9D6" w14:textId="77777777" w:rsidR="008A067C" w:rsidRDefault="008A067C" w:rsidP="008A067C"/>
        </w:tc>
        <w:sdt>
          <w:sdtPr>
            <w:id w:val="-1077583615"/>
            <w:placeholder>
              <w:docPart w:val="EBF834B9ED734E9795F93C11DF20DC14"/>
            </w:placeholder>
            <w:temporary/>
            <w:showingPlcHdr/>
            <w15:appearance w15:val="hidden"/>
          </w:sdtPr>
          <w:sdtContent>
            <w:tc>
              <w:tcPr>
                <w:tcW w:w="5310" w:type="dxa"/>
                <w:vAlign w:val="center"/>
              </w:tcPr>
              <w:p w14:paraId="140FC18F" w14:textId="77777777" w:rsidR="008A067C" w:rsidRDefault="008A067C" w:rsidP="008A067C">
                <w:r w:rsidRPr="00AA0737">
                  <w:t>Name/Title of Presenter</w:t>
                </w:r>
              </w:p>
            </w:tc>
          </w:sdtContent>
        </w:sdt>
        <w:tc>
          <w:tcPr>
            <w:tcW w:w="1260" w:type="dxa"/>
            <w:vAlign w:val="center"/>
          </w:tcPr>
          <w:p w14:paraId="3B81441F" w14:textId="77777777" w:rsidR="008A067C" w:rsidRDefault="008A067C" w:rsidP="008A067C"/>
        </w:tc>
        <w:sdt>
          <w:sdtPr>
            <w:id w:val="1936019596"/>
            <w:placeholder>
              <w:docPart w:val="B56FEAA3B7D74DD0A19CA73BEF455754"/>
            </w:placeholder>
            <w:temporary/>
            <w:showingPlcHdr/>
            <w15:appearance w15:val="hidden"/>
          </w:sdtPr>
          <w:sdtContent>
            <w:tc>
              <w:tcPr>
                <w:tcW w:w="3330" w:type="dxa"/>
                <w:vAlign w:val="center"/>
              </w:tcPr>
              <w:p w14:paraId="691F2370" w14:textId="77777777" w:rsidR="008A067C" w:rsidRDefault="008A067C" w:rsidP="008A067C">
                <w:r w:rsidRPr="00AA0737">
                  <w:t>Date</w:t>
                </w:r>
              </w:p>
            </w:tc>
          </w:sdtContent>
        </w:sdt>
        <w:tc>
          <w:tcPr>
            <w:tcW w:w="2250" w:type="dxa"/>
            <w:vAlign w:val="center"/>
          </w:tcPr>
          <w:p w14:paraId="6A9F7925" w14:textId="77777777" w:rsidR="008A067C" w:rsidRDefault="008A067C" w:rsidP="008A067C"/>
        </w:tc>
      </w:tr>
    </w:tbl>
    <w:p w14:paraId="68D610BA" w14:textId="014905A8" w:rsidR="00A410FF" w:rsidRDefault="00A410FF" w:rsidP="00F7695C">
      <w:pPr>
        <w:pStyle w:val="BodyText"/>
        <w:jc w:val="both"/>
      </w:pPr>
    </w:p>
    <w:sectPr w:rsidR="00A410FF" w:rsidSect="00F7695C">
      <w:headerReference w:type="default" r:id="rId12"/>
      <w:footerReference w:type="default" r:id="rId13"/>
      <w:type w:val="continuous"/>
      <w:pgSz w:w="15840" w:h="12240" w:orient="landscape" w:code="1"/>
      <w:pgMar w:top="1138" w:right="1440" w:bottom="54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B3232" w14:textId="77777777" w:rsidR="00BE65FD" w:rsidRDefault="00BE65FD" w:rsidP="003F140B">
      <w:r>
        <w:separator/>
      </w:r>
    </w:p>
  </w:endnote>
  <w:endnote w:type="continuationSeparator" w:id="0">
    <w:p w14:paraId="3BB88E49" w14:textId="77777777" w:rsidR="00BE65FD" w:rsidRDefault="00BE65FD" w:rsidP="003F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7EA1" w14:textId="5F381B2F" w:rsidR="002E7C46" w:rsidRDefault="002E7C4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BE7073" wp14:editId="5220E080">
              <wp:simplePos x="0" y="0"/>
              <wp:positionH relativeFrom="column">
                <wp:posOffset>-482600</wp:posOffset>
              </wp:positionH>
              <wp:positionV relativeFrom="paragraph">
                <wp:posOffset>-1487805</wp:posOffset>
              </wp:positionV>
              <wp:extent cx="1083376" cy="1681480"/>
              <wp:effectExtent l="0" t="0" r="254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83376" cy="1681480"/>
                        <a:chOff x="-960935" y="1127083"/>
                        <a:chExt cx="1377951" cy="2138435"/>
                      </a:xfrm>
                    </wpg:grpSpPr>
                    <wps:wsp>
                      <wps:cNvPr id="2" name="Shape"/>
                      <wps:cNvSpPr/>
                      <wps:spPr>
                        <a:xfrm>
                          <a:off x="-825133" y="2457945"/>
                          <a:ext cx="191939" cy="807573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336" h="21328" extrusionOk="0">
                              <a:moveTo>
                                <a:pt x="15689" y="0"/>
                              </a:moveTo>
                              <a:lnTo>
                                <a:pt x="9477" y="0"/>
                              </a:lnTo>
                              <a:lnTo>
                                <a:pt x="18" y="20460"/>
                              </a:lnTo>
                              <a:cubicBezTo>
                                <a:pt x="-264" y="21097"/>
                                <a:pt x="2701" y="21600"/>
                                <a:pt x="5101" y="21164"/>
                              </a:cubicBezTo>
                              <a:lnTo>
                                <a:pt x="12160" y="19957"/>
                              </a:lnTo>
                              <a:lnTo>
                                <a:pt x="21336" y="0"/>
                              </a:lnTo>
                              <a:lnTo>
                                <a:pt x="1568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43" name="Shape"/>
                      <wps:cNvSpPr/>
                      <wps:spPr>
                        <a:xfrm>
                          <a:off x="80214" y="2457944"/>
                          <a:ext cx="191939" cy="80649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336" h="21366" extrusionOk="0">
                              <a:moveTo>
                                <a:pt x="5929" y="0"/>
                              </a:moveTo>
                              <a:lnTo>
                                <a:pt x="0" y="0"/>
                              </a:lnTo>
                              <a:lnTo>
                                <a:pt x="9176" y="20019"/>
                              </a:lnTo>
                              <a:lnTo>
                                <a:pt x="16235" y="21230"/>
                              </a:lnTo>
                              <a:cubicBezTo>
                                <a:pt x="18635" y="21600"/>
                                <a:pt x="21600" y="21163"/>
                                <a:pt x="21318" y="20523"/>
                              </a:cubicBezTo>
                              <a:lnTo>
                                <a:pt x="11859" y="0"/>
                              </a:lnTo>
                              <a:lnTo>
                                <a:pt x="59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44" name="Shape"/>
                      <wps:cNvSpPr/>
                      <wps:spPr>
                        <a:xfrm>
                          <a:off x="-671224" y="2485106"/>
                          <a:ext cx="793750" cy="70739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8732" y="1125"/>
                              </a:moveTo>
                              <a:lnTo>
                                <a:pt x="17626" y="2831"/>
                              </a:lnTo>
                              <a:lnTo>
                                <a:pt x="15794" y="2172"/>
                              </a:lnTo>
                              <a:lnTo>
                                <a:pt x="13893" y="1512"/>
                              </a:lnTo>
                              <a:lnTo>
                                <a:pt x="12303" y="2831"/>
                              </a:lnTo>
                              <a:lnTo>
                                <a:pt x="10783" y="4072"/>
                              </a:lnTo>
                              <a:lnTo>
                                <a:pt x="9262" y="2831"/>
                              </a:lnTo>
                              <a:lnTo>
                                <a:pt x="7672" y="1512"/>
                              </a:lnTo>
                              <a:lnTo>
                                <a:pt x="5772" y="2172"/>
                              </a:lnTo>
                              <a:lnTo>
                                <a:pt x="3940" y="2831"/>
                              </a:lnTo>
                              <a:lnTo>
                                <a:pt x="2834" y="1125"/>
                              </a:lnTo>
                              <a:lnTo>
                                <a:pt x="2108" y="0"/>
                              </a:lnTo>
                              <a:lnTo>
                                <a:pt x="0" y="21600"/>
                              </a:lnTo>
                              <a:lnTo>
                                <a:pt x="10333" y="13611"/>
                              </a:lnTo>
                              <a:cubicBezTo>
                                <a:pt x="10610" y="13379"/>
                                <a:pt x="10990" y="13379"/>
                                <a:pt x="11267" y="13611"/>
                              </a:cubicBezTo>
                              <a:lnTo>
                                <a:pt x="21600" y="21600"/>
                              </a:lnTo>
                              <a:lnTo>
                                <a:pt x="19492" y="0"/>
                              </a:lnTo>
                              <a:lnTo>
                                <a:pt x="18732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45" name="Shape"/>
                      <wps:cNvSpPr/>
                      <wps:spPr>
                        <a:xfrm>
                          <a:off x="-960935" y="1127083"/>
                          <a:ext cx="1377951" cy="138049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600" y="10790"/>
                              </a:moveTo>
                              <a:lnTo>
                                <a:pt x="20505" y="9240"/>
                              </a:lnTo>
                              <a:lnTo>
                                <a:pt x="21082" y="7452"/>
                              </a:lnTo>
                              <a:lnTo>
                                <a:pt x="19569" y="6319"/>
                              </a:lnTo>
                              <a:lnTo>
                                <a:pt x="19569" y="4431"/>
                              </a:lnTo>
                              <a:lnTo>
                                <a:pt x="17718" y="3895"/>
                              </a:lnTo>
                              <a:lnTo>
                                <a:pt x="17141" y="2106"/>
                              </a:lnTo>
                              <a:lnTo>
                                <a:pt x="15249" y="2106"/>
                              </a:lnTo>
                              <a:lnTo>
                                <a:pt x="14115" y="556"/>
                              </a:lnTo>
                              <a:lnTo>
                                <a:pt x="12323" y="1133"/>
                              </a:lnTo>
                              <a:lnTo>
                                <a:pt x="10770" y="0"/>
                              </a:lnTo>
                              <a:lnTo>
                                <a:pt x="9217" y="1093"/>
                              </a:lnTo>
                              <a:lnTo>
                                <a:pt x="7426" y="556"/>
                              </a:lnTo>
                              <a:lnTo>
                                <a:pt x="6291" y="2067"/>
                              </a:lnTo>
                              <a:lnTo>
                                <a:pt x="4400" y="2067"/>
                              </a:lnTo>
                              <a:lnTo>
                                <a:pt x="3822" y="3915"/>
                              </a:lnTo>
                              <a:lnTo>
                                <a:pt x="2031" y="4491"/>
                              </a:lnTo>
                              <a:lnTo>
                                <a:pt x="2031" y="6379"/>
                              </a:lnTo>
                              <a:lnTo>
                                <a:pt x="518" y="7511"/>
                              </a:lnTo>
                              <a:lnTo>
                                <a:pt x="1095" y="9300"/>
                              </a:lnTo>
                              <a:lnTo>
                                <a:pt x="0" y="10850"/>
                              </a:lnTo>
                              <a:lnTo>
                                <a:pt x="1095" y="12400"/>
                              </a:lnTo>
                              <a:lnTo>
                                <a:pt x="518" y="14188"/>
                              </a:lnTo>
                              <a:lnTo>
                                <a:pt x="2031" y="15321"/>
                              </a:lnTo>
                              <a:lnTo>
                                <a:pt x="2031" y="17208"/>
                              </a:lnTo>
                              <a:lnTo>
                                <a:pt x="3822" y="17785"/>
                              </a:lnTo>
                              <a:lnTo>
                                <a:pt x="4400" y="19573"/>
                              </a:lnTo>
                              <a:lnTo>
                                <a:pt x="6291" y="19573"/>
                              </a:lnTo>
                              <a:lnTo>
                                <a:pt x="7426" y="21083"/>
                              </a:lnTo>
                              <a:lnTo>
                                <a:pt x="9217" y="20507"/>
                              </a:lnTo>
                              <a:lnTo>
                                <a:pt x="10770" y="21600"/>
                              </a:lnTo>
                              <a:lnTo>
                                <a:pt x="12323" y="20507"/>
                              </a:lnTo>
                              <a:lnTo>
                                <a:pt x="14115" y="21083"/>
                              </a:lnTo>
                              <a:lnTo>
                                <a:pt x="15249" y="19573"/>
                              </a:lnTo>
                              <a:lnTo>
                                <a:pt x="17141" y="19573"/>
                              </a:lnTo>
                              <a:lnTo>
                                <a:pt x="17718" y="17785"/>
                              </a:lnTo>
                              <a:lnTo>
                                <a:pt x="19510" y="17208"/>
                              </a:lnTo>
                              <a:lnTo>
                                <a:pt x="19510" y="15321"/>
                              </a:lnTo>
                              <a:lnTo>
                                <a:pt x="21023" y="14188"/>
                              </a:lnTo>
                              <a:lnTo>
                                <a:pt x="20445" y="12400"/>
                              </a:lnTo>
                              <a:lnTo>
                                <a:pt x="21600" y="10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46" name="Shape"/>
                      <wps:cNvSpPr/>
                      <wps:spPr>
                        <a:xfrm>
                          <a:off x="-752705" y="1335314"/>
                          <a:ext cx="929641" cy="93218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0800" y="21600"/>
                              </a:moveTo>
                              <a:cubicBezTo>
                                <a:pt x="4839" y="21600"/>
                                <a:pt x="0" y="16774"/>
                                <a:pt x="0" y="10829"/>
                              </a:cubicBezTo>
                              <a:cubicBezTo>
                                <a:pt x="0" y="4885"/>
                                <a:pt x="4839" y="0"/>
                                <a:pt x="10800" y="0"/>
                              </a:cubicBezTo>
                              <a:cubicBezTo>
                                <a:pt x="16761" y="0"/>
                                <a:pt x="21600" y="4826"/>
                                <a:pt x="21600" y="10771"/>
                              </a:cubicBezTo>
                              <a:cubicBezTo>
                                <a:pt x="21600" y="16715"/>
                                <a:pt x="16761" y="21600"/>
                                <a:pt x="10800" y="216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47" name="Shape"/>
                      <wps:cNvSpPr/>
                      <wps:spPr>
                        <a:xfrm>
                          <a:off x="-562582" y="1570705"/>
                          <a:ext cx="570231" cy="5207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7607" y="3108"/>
                              </a:moveTo>
                              <a:lnTo>
                                <a:pt x="17607" y="0"/>
                              </a:lnTo>
                              <a:lnTo>
                                <a:pt x="4041" y="0"/>
                              </a:lnTo>
                              <a:lnTo>
                                <a:pt x="4041" y="3108"/>
                              </a:lnTo>
                              <a:lnTo>
                                <a:pt x="0" y="3108"/>
                              </a:lnTo>
                              <a:lnTo>
                                <a:pt x="0" y="7534"/>
                              </a:lnTo>
                              <a:cubicBezTo>
                                <a:pt x="0" y="9746"/>
                                <a:pt x="1732" y="11643"/>
                                <a:pt x="3752" y="11643"/>
                              </a:cubicBezTo>
                              <a:lnTo>
                                <a:pt x="4570" y="11643"/>
                              </a:lnTo>
                              <a:cubicBezTo>
                                <a:pt x="5484" y="13961"/>
                                <a:pt x="7408" y="15752"/>
                                <a:pt x="9814" y="16174"/>
                              </a:cubicBezTo>
                              <a:lnTo>
                                <a:pt x="9814" y="18492"/>
                              </a:lnTo>
                              <a:cubicBezTo>
                                <a:pt x="7986" y="18808"/>
                                <a:pt x="6350" y="19914"/>
                                <a:pt x="5244" y="21600"/>
                              </a:cubicBezTo>
                              <a:lnTo>
                                <a:pt x="16356" y="21600"/>
                              </a:lnTo>
                              <a:cubicBezTo>
                                <a:pt x="15346" y="19914"/>
                                <a:pt x="13710" y="18808"/>
                                <a:pt x="11786" y="18492"/>
                              </a:cubicBezTo>
                              <a:lnTo>
                                <a:pt x="11786" y="16174"/>
                              </a:lnTo>
                              <a:cubicBezTo>
                                <a:pt x="14192" y="15752"/>
                                <a:pt x="16116" y="14066"/>
                                <a:pt x="17030" y="11643"/>
                              </a:cubicBezTo>
                              <a:lnTo>
                                <a:pt x="17848" y="11643"/>
                              </a:lnTo>
                              <a:cubicBezTo>
                                <a:pt x="19868" y="11643"/>
                                <a:pt x="21600" y="9746"/>
                                <a:pt x="21600" y="7534"/>
                              </a:cubicBezTo>
                              <a:lnTo>
                                <a:pt x="21600" y="3108"/>
                              </a:lnTo>
                              <a:lnTo>
                                <a:pt x="17607" y="3108"/>
                              </a:lnTo>
                              <a:close/>
                              <a:moveTo>
                                <a:pt x="3656" y="9430"/>
                              </a:moveTo>
                              <a:cubicBezTo>
                                <a:pt x="2742" y="9430"/>
                                <a:pt x="1924" y="8640"/>
                                <a:pt x="1924" y="7534"/>
                              </a:cubicBezTo>
                              <a:lnTo>
                                <a:pt x="1924" y="5426"/>
                              </a:lnTo>
                              <a:lnTo>
                                <a:pt x="3945" y="5426"/>
                              </a:lnTo>
                              <a:lnTo>
                                <a:pt x="3945" y="8851"/>
                              </a:lnTo>
                              <a:cubicBezTo>
                                <a:pt x="3945" y="9061"/>
                                <a:pt x="3945" y="9272"/>
                                <a:pt x="3945" y="9430"/>
                              </a:cubicBezTo>
                              <a:lnTo>
                                <a:pt x="3656" y="9430"/>
                              </a:lnTo>
                              <a:close/>
                              <a:moveTo>
                                <a:pt x="19628" y="7534"/>
                              </a:moveTo>
                              <a:cubicBezTo>
                                <a:pt x="19628" y="8535"/>
                                <a:pt x="18906" y="9430"/>
                                <a:pt x="17896" y="9430"/>
                              </a:cubicBezTo>
                              <a:lnTo>
                                <a:pt x="17607" y="9430"/>
                              </a:lnTo>
                              <a:cubicBezTo>
                                <a:pt x="17607" y="9220"/>
                                <a:pt x="17607" y="9009"/>
                                <a:pt x="17607" y="8851"/>
                              </a:cubicBezTo>
                              <a:lnTo>
                                <a:pt x="17607" y="5426"/>
                              </a:lnTo>
                              <a:lnTo>
                                <a:pt x="19628" y="5426"/>
                              </a:lnTo>
                              <a:lnTo>
                                <a:pt x="19628" y="75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49A945" id="Group 48" o:spid="_x0000_s1026" style="position:absolute;margin-left:-38pt;margin-top:-117.15pt;width:85.3pt;height:132.4pt;z-index:251666432;mso-width-relative:margin;mso-height-relative:margin" coordorigin="-9609,11270" coordsize="13779,2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">
              <v:shape id="Shape" o:spid="_x0000_s1027" style="position:absolute;left:-8251;top:24579;width:1920;height:8076;visibility:visible;mso-wrap-style:square;v-text-anchor:middle" coordsize="21336,21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" path="m15689,l9477,,18,20460v-282,637,2683,1140,5083,704l12160,19957,21336,,15689,xe" fillcolor="#6892a0 [3209]" stroked="f" strokeweight="1pt">
                <v:stroke miterlimit="4" joinstyle="miter"/>
                <v:path arrowok="t" o:extrusionok="f" o:connecttype="custom" o:connectlocs="95970,403787;95970,403787;95970,403787;95970,403787" o:connectangles="0,90,180,270"/>
              </v:shape>
              <v:shape id="Shape" o:spid="_x0000_s1028" style="position:absolute;left:802;top:24579;width:1919;height:8065;visibility:visible;mso-wrap-style:square;v-text-anchor:middle" coordsize="21336,2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" path="m5929,l,,9176,20019r7059,1211c18635,21600,21600,21163,21318,20523l11859,,5929,xe" fillcolor="#6892a0 [3209]" stroked="f" strokeweight="1pt">
                <v:stroke miterlimit="4" joinstyle="miter"/>
                <v:path arrowok="t" o:extrusionok="f" o:connecttype="custom" o:connectlocs="95970,403246;95970,403246;95970,403246;95970,403246" o:connectangles="0,90,180,270"/>
              </v:shape>
              <v:shape id="Shape" o:spid="_x0000_s1029" style="position:absolute;left:-6712;top:24851;width:7937;height:707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" path="m18732,1125l17626,2831,15794,2172,13893,1512,12303,2831,10783,4072,9262,2831,7672,1512,5772,2172,3940,2831,2834,1125,2108,,,21600,10333,13611v277,-232,657,-232,934,l21600,21600,19492,r-760,1125xe" fillcolor="#002060" stroked="f" strokeweight="1pt">
                <v:stroke miterlimit="4" joinstyle="miter"/>
                <v:path arrowok="t" o:extrusionok="f" o:connecttype="custom" o:connectlocs="396875,353696;396875,353696;396875,353696;396875,353696" o:connectangles="0,90,180,270"/>
              </v:shape>
              <v:shape id="Shape" o:spid="_x0000_s1030" style="position:absolute;left:-9609;top:11270;width:13779;height:13805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" path="m21600,10790l20505,9240r577,-1788l19569,6319r,-1888l17718,3895,17141,2106r-1892,l14115,556r-1792,577l10770,,9217,1093,7426,556,6291,2067r-1891,l3822,3915,2031,4491r,1888l518,7511r577,1789l,10850r1095,1550l518,14188r1513,1133l2031,17208r1791,577l4400,19573r1891,l7426,21083r1791,-576l10770,21600r1553,-1093l14115,21083r1134,-1510l17141,19573r577,-1788l19510,17208r,-1887l21023,14188r-578,-1788l21600,10790xe" fillcolor="red" stroked="f" strokeweight="1pt">
                <v:stroke miterlimit="4" joinstyle="miter"/>
                <v:path arrowok="t" o:extrusionok="f" o:connecttype="custom" o:connectlocs="688976,690246;688976,690246;688976,690246;688976,690246" o:connectangles="0,90,180,270"/>
              </v:shape>
              <v:shape id="Shape" o:spid="_x0000_s1031" style="position:absolute;left:-7527;top:13353;width:9296;height:932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" path="m10800,21600c4839,21600,,16774,,10829,,4885,4839,,10800,v5961,,10800,4826,10800,10771c21600,16715,16761,21600,10800,21600xe" stroked="f" strokeweight="1pt">
                <v:stroke miterlimit="4" joinstyle="miter"/>
                <v:path arrowok="t" o:extrusionok="f" o:connecttype="custom" o:connectlocs="464821,466091;464821,466091;464821,466091;464821,466091" o:connectangles="0,90,180,270"/>
              </v:shape>
              <v:shape id="Shape" o:spid="_x0000_s1032" style="position:absolute;left:-5625;top:15707;width:5701;height:52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" path="m17607,3108l17607,,4041,r,3108l,3108,,7534v,2212,1732,4109,3752,4109l4570,11643v914,2318,2838,4109,5244,4531l9814,18492v-1828,316,-3464,1422,-4570,3108l16356,21600c15346,19914,13710,18808,11786,18492r,-2318c14192,15752,16116,14066,17030,11643r818,c19868,11643,21600,9746,21600,7534r,-4426l17607,3108xm3656,9430v-914,,-1732,-790,-1732,-1896l1924,5426r2021,l3945,8851v,210,,421,,579l3656,9430xm19628,7534v,1001,-722,1896,-1732,1896l17607,9430v,-210,,-421,,-579l17607,5426r2021,l19628,7534xe" fillcolor="#6892a0 [3209]" stroked="f" strokeweight="1pt">
                <v:stroke miterlimit="4" joinstyle="miter"/>
                <v:path arrowok="t" o:extrusionok="f" o:connecttype="custom" o:connectlocs="285116,260350;285116,260350;285116,260350;285116,260350" o:connectangles="0,90,180,27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C2C4F" w14:textId="77777777" w:rsidR="00BE65FD" w:rsidRDefault="00BE65FD" w:rsidP="003F140B">
      <w:r>
        <w:separator/>
      </w:r>
    </w:p>
  </w:footnote>
  <w:footnote w:type="continuationSeparator" w:id="0">
    <w:p w14:paraId="274D68BE" w14:textId="77777777" w:rsidR="00BE65FD" w:rsidRDefault="00BE65FD" w:rsidP="003F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4424" w14:textId="197D3705" w:rsidR="00657B53" w:rsidRDefault="00F7695C" w:rsidP="003F140B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3BDD7849" wp14:editId="798A8F9A">
          <wp:simplePos x="0" y="0"/>
          <wp:positionH relativeFrom="margin">
            <wp:align>center</wp:align>
          </wp:positionH>
          <wp:positionV relativeFrom="margin">
            <wp:posOffset>-349885</wp:posOffset>
          </wp:positionV>
          <wp:extent cx="9290304" cy="6995351"/>
          <wp:effectExtent l="0" t="0" r="6350" b="0"/>
          <wp:wrapNone/>
          <wp:docPr id="19" name="Picture 19" descr="Background image. Lines. Opa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Background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0304" cy="69953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71E1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613B97E" wp14:editId="47018901">
              <wp:simplePos x="0" y="0"/>
              <wp:positionH relativeFrom="column">
                <wp:posOffset>-952500</wp:posOffset>
              </wp:positionH>
              <wp:positionV relativeFrom="paragraph">
                <wp:posOffset>7383780</wp:posOffset>
              </wp:positionV>
              <wp:extent cx="10140950" cy="7849236"/>
              <wp:effectExtent l="0" t="0" r="0" b="0"/>
              <wp:wrapNone/>
              <wp:docPr id="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140950" cy="7849236"/>
                        <a:chOff x="-28" y="-99"/>
                        <a:chExt cx="15970" cy="12360"/>
                      </a:xfrm>
                    </wpg:grpSpPr>
                    <wps:wsp>
                      <wps:cNvPr id="6" name="Freeform 7"/>
                      <wps:cNvSpPr>
                        <a:spLocks/>
                      </wps:cNvSpPr>
                      <wps:spPr bwMode="auto">
                        <a:xfrm>
                          <a:off x="477" y="2730"/>
                          <a:ext cx="11757" cy="9027"/>
                        </a:xfrm>
                        <a:custGeom>
                          <a:avLst/>
                          <a:gdLst>
                            <a:gd name="T0" fmla="*/ 11756 w 11757"/>
                            <a:gd name="T1" fmla="*/ 9026 h 9027"/>
                            <a:gd name="T2" fmla="*/ 0 w 11757"/>
                            <a:gd name="T3" fmla="*/ 9026 h 9027"/>
                            <a:gd name="T4" fmla="*/ 0 w 11757"/>
                            <a:gd name="T5" fmla="*/ 0 h 9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757" h="9027">
                              <a:moveTo>
                                <a:pt x="11756" y="9026"/>
                              </a:moveTo>
                              <a:lnTo>
                                <a:pt x="0" y="90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4"/>
                      <wps:cNvSpPr>
                        <a:spLocks/>
                      </wps:cNvSpPr>
                      <wps:spPr bwMode="auto">
                        <a:xfrm>
                          <a:off x="6099" y="617"/>
                          <a:ext cx="9124" cy="9361"/>
                        </a:xfrm>
                        <a:custGeom>
                          <a:avLst/>
                          <a:gdLst>
                            <a:gd name="T0" fmla="*/ 0 w 9124"/>
                            <a:gd name="T1" fmla="*/ 0 h 9361"/>
                            <a:gd name="T2" fmla="*/ 9123 w 9124"/>
                            <a:gd name="T3" fmla="*/ 0 h 9361"/>
                            <a:gd name="T4" fmla="*/ 9123 w 9124"/>
                            <a:gd name="T5" fmla="*/ 9360 h 93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4" h="9361">
                              <a:moveTo>
                                <a:pt x="0" y="0"/>
                              </a:moveTo>
                              <a:lnTo>
                                <a:pt x="9123" y="0"/>
                              </a:lnTo>
                              <a:lnTo>
                                <a:pt x="9123" y="936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chemeClr val="accent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6407" y="489"/>
                          <a:ext cx="8943" cy="9027"/>
                        </a:xfrm>
                        <a:custGeom>
                          <a:avLst/>
                          <a:gdLst>
                            <a:gd name="T0" fmla="*/ 0 w 8943"/>
                            <a:gd name="T1" fmla="*/ 0 h 9027"/>
                            <a:gd name="T2" fmla="*/ 8942 w 8943"/>
                            <a:gd name="T3" fmla="*/ 0 h 9027"/>
                            <a:gd name="T4" fmla="*/ 8942 w 8943"/>
                            <a:gd name="T5" fmla="*/ 9026 h 90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943" h="9027">
                              <a:moveTo>
                                <a:pt x="0" y="0"/>
                              </a:moveTo>
                              <a:lnTo>
                                <a:pt x="8942" y="0"/>
                              </a:lnTo>
                              <a:lnTo>
                                <a:pt x="8942" y="9026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604" y="2268"/>
                          <a:ext cx="11938" cy="9361"/>
                        </a:xfrm>
                        <a:custGeom>
                          <a:avLst/>
                          <a:gdLst>
                            <a:gd name="T0" fmla="*/ 11937 w 11938"/>
                            <a:gd name="T1" fmla="*/ 9360 h 9361"/>
                            <a:gd name="T2" fmla="*/ 0 w 11938"/>
                            <a:gd name="T3" fmla="*/ 9360 h 9361"/>
                            <a:gd name="T4" fmla="*/ 0 w 11938"/>
                            <a:gd name="T5" fmla="*/ 0 h 93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938" h="9361">
                              <a:moveTo>
                                <a:pt x="11937" y="9360"/>
                              </a:moveTo>
                              <a:lnTo>
                                <a:pt x="0" y="93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chemeClr val="accent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8"/>
                      <wps:cNvSpPr>
                        <a:spLocks/>
                      </wps:cNvSpPr>
                      <wps:spPr bwMode="auto">
                        <a:xfrm>
                          <a:off x="1" y="0"/>
                          <a:ext cx="1938" cy="3225"/>
                        </a:xfrm>
                        <a:custGeom>
                          <a:avLst/>
                          <a:gdLst>
                            <a:gd name="T0" fmla="*/ 1937 w 1938"/>
                            <a:gd name="T1" fmla="*/ 0 h 3225"/>
                            <a:gd name="T2" fmla="*/ 1406 w 1938"/>
                            <a:gd name="T3" fmla="*/ 0 h 3225"/>
                            <a:gd name="T4" fmla="*/ 0 w 1938"/>
                            <a:gd name="T5" fmla="*/ 2428 h 3225"/>
                            <a:gd name="T6" fmla="*/ 0 w 1938"/>
                            <a:gd name="T7" fmla="*/ 3224 h 3225"/>
                            <a:gd name="T8" fmla="*/ 1937 w 1938"/>
                            <a:gd name="T9" fmla="*/ 0 h 3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938" h="3225">
                              <a:moveTo>
                                <a:pt x="1937" y="0"/>
                              </a:moveTo>
                              <a:lnTo>
                                <a:pt x="1406" y="0"/>
                              </a:lnTo>
                              <a:lnTo>
                                <a:pt x="0" y="2428"/>
                              </a:lnTo>
                              <a:lnTo>
                                <a:pt x="0" y="3224"/>
                              </a:lnTo>
                              <a:lnTo>
                                <a:pt x="19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10"/>
                      <wps:cNvSpPr>
                        <a:spLocks/>
                      </wps:cNvSpPr>
                      <wps:spPr bwMode="auto">
                        <a:xfrm>
                          <a:off x="-28" y="-99"/>
                          <a:ext cx="1570" cy="2745"/>
                        </a:xfrm>
                        <a:custGeom>
                          <a:avLst/>
                          <a:gdLst>
                            <a:gd name="T0" fmla="*/ 1569 w 1570"/>
                            <a:gd name="T1" fmla="*/ 0 h 2745"/>
                            <a:gd name="T2" fmla="*/ 0 w 1570"/>
                            <a:gd name="T3" fmla="*/ 0 h 2745"/>
                            <a:gd name="T4" fmla="*/ 0 w 1570"/>
                            <a:gd name="T5" fmla="*/ 2744 h 2745"/>
                            <a:gd name="T6" fmla="*/ 1569 w 1570"/>
                            <a:gd name="T7" fmla="*/ 0 h 27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570" h="2745">
                              <a:moveTo>
                                <a:pt x="1569" y="0"/>
                              </a:moveTo>
                              <a:lnTo>
                                <a:pt x="0" y="0"/>
                              </a:lnTo>
                              <a:lnTo>
                                <a:pt x="0" y="2744"/>
                              </a:lnTo>
                              <a:lnTo>
                                <a:pt x="1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11"/>
                      <wps:cNvSpPr>
                        <a:spLocks/>
                      </wps:cNvSpPr>
                      <wps:spPr bwMode="auto">
                        <a:xfrm>
                          <a:off x="2509" y="0"/>
                          <a:ext cx="1685" cy="2890"/>
                        </a:xfrm>
                        <a:custGeom>
                          <a:avLst/>
                          <a:gdLst>
                            <a:gd name="T0" fmla="*/ 835 w 1685"/>
                            <a:gd name="T1" fmla="*/ 0 h 2890"/>
                            <a:gd name="T2" fmla="*/ 0 w 1685"/>
                            <a:gd name="T3" fmla="*/ 1445 h 2890"/>
                            <a:gd name="T4" fmla="*/ 835 w 1685"/>
                            <a:gd name="T5" fmla="*/ 2890 h 2890"/>
                            <a:gd name="T6" fmla="*/ 1684 w 1685"/>
                            <a:gd name="T7" fmla="*/ 1488 h 2890"/>
                            <a:gd name="T8" fmla="*/ 835 w 1685"/>
                            <a:gd name="T9" fmla="*/ 0 h 2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85" h="2890">
                              <a:moveTo>
                                <a:pt x="835" y="0"/>
                              </a:moveTo>
                              <a:lnTo>
                                <a:pt x="0" y="1445"/>
                              </a:lnTo>
                              <a:lnTo>
                                <a:pt x="835" y="2890"/>
                              </a:lnTo>
                              <a:lnTo>
                                <a:pt x="1684" y="1488"/>
                              </a:lnTo>
                              <a:lnTo>
                                <a:pt x="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12"/>
                      <wps:cNvSpPr>
                        <a:spLocks/>
                      </wps:cNvSpPr>
                      <wps:spPr bwMode="auto">
                        <a:xfrm>
                          <a:off x="3330" y="0"/>
                          <a:ext cx="3345" cy="2890"/>
                        </a:xfrm>
                        <a:custGeom>
                          <a:avLst/>
                          <a:gdLst>
                            <a:gd name="T0" fmla="*/ 3344 w 3345"/>
                            <a:gd name="T1" fmla="*/ 0 h 2890"/>
                            <a:gd name="T2" fmla="*/ 1757 w 3345"/>
                            <a:gd name="T3" fmla="*/ 0 h 2890"/>
                            <a:gd name="T4" fmla="*/ 0 w 3345"/>
                            <a:gd name="T5" fmla="*/ 2890 h 2890"/>
                            <a:gd name="T6" fmla="*/ 1672 w 3345"/>
                            <a:gd name="T7" fmla="*/ 2890 h 2890"/>
                            <a:gd name="T8" fmla="*/ 3344 w 3345"/>
                            <a:gd name="T9" fmla="*/ 0 h 28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45" h="2890">
                              <a:moveTo>
                                <a:pt x="3344" y="0"/>
                              </a:moveTo>
                              <a:lnTo>
                                <a:pt x="1757" y="0"/>
                              </a:lnTo>
                              <a:lnTo>
                                <a:pt x="0" y="2890"/>
                              </a:lnTo>
                              <a:lnTo>
                                <a:pt x="1672" y="2890"/>
                              </a:lnTo>
                              <a:lnTo>
                                <a:pt x="3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3"/>
                      <wps:cNvSpPr>
                        <a:spLocks/>
                      </wps:cNvSpPr>
                      <wps:spPr bwMode="auto">
                        <a:xfrm>
                          <a:off x="14666" y="10228"/>
                          <a:ext cx="1213" cy="2018"/>
                        </a:xfrm>
                        <a:custGeom>
                          <a:avLst/>
                          <a:gdLst>
                            <a:gd name="T0" fmla="*/ 1212 w 1213"/>
                            <a:gd name="T1" fmla="*/ 0 h 2018"/>
                            <a:gd name="T2" fmla="*/ 0 w 1213"/>
                            <a:gd name="T3" fmla="*/ 2017 h 2018"/>
                            <a:gd name="T4" fmla="*/ 332 w 1213"/>
                            <a:gd name="T5" fmla="*/ 2017 h 2018"/>
                            <a:gd name="T6" fmla="*/ 1212 w 1213"/>
                            <a:gd name="T7" fmla="*/ 499 h 2018"/>
                            <a:gd name="T8" fmla="*/ 1212 w 1213"/>
                            <a:gd name="T9" fmla="*/ 0 h 20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13" h="2018">
                              <a:moveTo>
                                <a:pt x="1212" y="0"/>
                              </a:moveTo>
                              <a:lnTo>
                                <a:pt x="0" y="2017"/>
                              </a:lnTo>
                              <a:lnTo>
                                <a:pt x="332" y="2017"/>
                              </a:lnTo>
                              <a:lnTo>
                                <a:pt x="1212" y="499"/>
                              </a:lnTo>
                              <a:lnTo>
                                <a:pt x="121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4"/>
                      <wps:cNvSpPr>
                        <a:spLocks/>
                      </wps:cNvSpPr>
                      <wps:spPr bwMode="auto">
                        <a:xfrm>
                          <a:off x="13797" y="8626"/>
                          <a:ext cx="2094" cy="3620"/>
                        </a:xfrm>
                        <a:custGeom>
                          <a:avLst/>
                          <a:gdLst>
                            <a:gd name="T0" fmla="*/ 2093 w 2094"/>
                            <a:gd name="T1" fmla="*/ 0 h 3620"/>
                            <a:gd name="T2" fmla="*/ 0 w 2094"/>
                            <a:gd name="T3" fmla="*/ 3619 h 3620"/>
                            <a:gd name="T4" fmla="*/ 1047 w 2094"/>
                            <a:gd name="T5" fmla="*/ 3619 h 3620"/>
                            <a:gd name="T6" fmla="*/ 2093 w 2094"/>
                            <a:gd name="T7" fmla="*/ 1811 h 3620"/>
                            <a:gd name="T8" fmla="*/ 2093 w 2094"/>
                            <a:gd name="T9" fmla="*/ 0 h 36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4" h="3620">
                              <a:moveTo>
                                <a:pt x="2093" y="0"/>
                              </a:moveTo>
                              <a:lnTo>
                                <a:pt x="0" y="3619"/>
                              </a:lnTo>
                              <a:lnTo>
                                <a:pt x="1047" y="3619"/>
                              </a:lnTo>
                              <a:lnTo>
                                <a:pt x="2093" y="1811"/>
                              </a:lnTo>
                              <a:lnTo>
                                <a:pt x="2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5"/>
                      <wps:cNvSpPr>
                        <a:spLocks/>
                      </wps:cNvSpPr>
                      <wps:spPr bwMode="auto">
                        <a:xfrm>
                          <a:off x="14960" y="10529"/>
                          <a:ext cx="982" cy="1717"/>
                        </a:xfrm>
                        <a:custGeom>
                          <a:avLst/>
                          <a:gdLst>
                            <a:gd name="T0" fmla="*/ 981 w 982"/>
                            <a:gd name="T1" fmla="*/ 0 h 1717"/>
                            <a:gd name="T2" fmla="*/ 0 w 982"/>
                            <a:gd name="T3" fmla="*/ 1716 h 1717"/>
                            <a:gd name="T4" fmla="*/ 981 w 982"/>
                            <a:gd name="T5" fmla="*/ 1716 h 1717"/>
                            <a:gd name="T6" fmla="*/ 981 w 982"/>
                            <a:gd name="T7" fmla="*/ 0 h 17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82" h="1717">
                              <a:moveTo>
                                <a:pt x="981" y="0"/>
                              </a:moveTo>
                              <a:lnTo>
                                <a:pt x="0" y="1716"/>
                              </a:lnTo>
                              <a:lnTo>
                                <a:pt x="981" y="1716"/>
                              </a:lnTo>
                              <a:lnTo>
                                <a:pt x="9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6"/>
                      <wps:cNvSpPr>
                        <a:spLocks/>
                      </wps:cNvSpPr>
                      <wps:spPr bwMode="auto">
                        <a:xfrm>
                          <a:off x="13264" y="10449"/>
                          <a:ext cx="1057" cy="1812"/>
                        </a:xfrm>
                        <a:custGeom>
                          <a:avLst/>
                          <a:gdLst>
                            <a:gd name="T0" fmla="*/ 532 w 1057"/>
                            <a:gd name="T1" fmla="*/ 0 h 1812"/>
                            <a:gd name="T2" fmla="*/ 0 w 1057"/>
                            <a:gd name="T3" fmla="*/ 878 h 1812"/>
                            <a:gd name="T4" fmla="*/ 531 w 1057"/>
                            <a:gd name="T5" fmla="*/ 1811 h 1812"/>
                            <a:gd name="T6" fmla="*/ 532 w 1057"/>
                            <a:gd name="T7" fmla="*/ 1811 h 1812"/>
                            <a:gd name="T8" fmla="*/ 1056 w 1057"/>
                            <a:gd name="T9" fmla="*/ 905 h 1812"/>
                            <a:gd name="T10" fmla="*/ 532 w 1057"/>
                            <a:gd name="T11" fmla="*/ 0 h 1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057" h="1812">
                              <a:moveTo>
                                <a:pt x="532" y="0"/>
                              </a:moveTo>
                              <a:lnTo>
                                <a:pt x="0" y="878"/>
                              </a:lnTo>
                              <a:lnTo>
                                <a:pt x="531" y="1811"/>
                              </a:lnTo>
                              <a:lnTo>
                                <a:pt x="532" y="1811"/>
                              </a:lnTo>
                              <a:lnTo>
                                <a:pt x="1056" y="905"/>
                              </a:lnTo>
                              <a:lnTo>
                                <a:pt x="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7"/>
                      <wps:cNvSpPr>
                        <a:spLocks/>
                      </wps:cNvSpPr>
                      <wps:spPr bwMode="auto">
                        <a:xfrm>
                          <a:off x="11714" y="10449"/>
                          <a:ext cx="2097" cy="1812"/>
                        </a:xfrm>
                        <a:custGeom>
                          <a:avLst/>
                          <a:gdLst>
                            <a:gd name="T0" fmla="*/ 2096 w 2097"/>
                            <a:gd name="T1" fmla="*/ 0 h 1812"/>
                            <a:gd name="T2" fmla="*/ 1048 w 2097"/>
                            <a:gd name="T3" fmla="*/ 0 h 1812"/>
                            <a:gd name="T4" fmla="*/ 0 w 2097"/>
                            <a:gd name="T5" fmla="*/ 1811 h 1812"/>
                            <a:gd name="T6" fmla="*/ 995 w 2097"/>
                            <a:gd name="T7" fmla="*/ 1811 h 1812"/>
                            <a:gd name="T8" fmla="*/ 2096 w 2097"/>
                            <a:gd name="T9" fmla="*/ 0 h 18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7" h="1812">
                              <a:moveTo>
                                <a:pt x="2096" y="0"/>
                              </a:moveTo>
                              <a:lnTo>
                                <a:pt x="1048" y="0"/>
                              </a:lnTo>
                              <a:lnTo>
                                <a:pt x="0" y="1811"/>
                              </a:lnTo>
                              <a:lnTo>
                                <a:pt x="995" y="1811"/>
                              </a:lnTo>
                              <a:lnTo>
                                <a:pt x="2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1"/>
                      <wps:cNvSpPr>
                        <a:spLocks/>
                      </wps:cNvSpPr>
                      <wps:spPr bwMode="auto">
                        <a:xfrm>
                          <a:off x="4194" y="7410"/>
                          <a:ext cx="7382" cy="20"/>
                        </a:xfrm>
                        <a:custGeom>
                          <a:avLst/>
                          <a:gdLst>
                            <a:gd name="T0" fmla="*/ 0 w 7382"/>
                            <a:gd name="T1" fmla="*/ 0 h 20"/>
                            <a:gd name="T2" fmla="*/ 7381 w 738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382" h="20">
                              <a:moveTo>
                                <a:pt x="0" y="0"/>
                              </a:moveTo>
                              <a:lnTo>
                                <a:pt x="7381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Freeform 42"/>
                      <wps:cNvSpPr>
                        <a:spLocks/>
                      </wps:cNvSpPr>
                      <wps:spPr bwMode="auto">
                        <a:xfrm>
                          <a:off x="2220" y="10419"/>
                          <a:ext cx="5350" cy="20"/>
                        </a:xfrm>
                        <a:custGeom>
                          <a:avLst/>
                          <a:gdLst>
                            <a:gd name="T0" fmla="*/ 0 w 5350"/>
                            <a:gd name="T1" fmla="*/ 0 h 20"/>
                            <a:gd name="T2" fmla="*/ 5349 w 535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50" h="20">
                              <a:moveTo>
                                <a:pt x="0" y="0"/>
                              </a:moveTo>
                              <a:lnTo>
                                <a:pt x="534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Freeform 43"/>
                      <wps:cNvSpPr>
                        <a:spLocks/>
                      </wps:cNvSpPr>
                      <wps:spPr bwMode="auto">
                        <a:xfrm>
                          <a:off x="8817" y="10419"/>
                          <a:ext cx="3290" cy="20"/>
                        </a:xfrm>
                        <a:custGeom>
                          <a:avLst/>
                          <a:gdLst>
                            <a:gd name="T0" fmla="*/ 0 w 3290"/>
                            <a:gd name="T1" fmla="*/ 0 h 20"/>
                            <a:gd name="T2" fmla="*/ 3289 w 329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290" h="20">
                              <a:moveTo>
                                <a:pt x="0" y="0"/>
                              </a:moveTo>
                              <a:lnTo>
                                <a:pt x="328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accent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A8660A" id="Group 2" o:spid="_x0000_s1026" style="position:absolute;margin-left:-75pt;margin-top:581.4pt;width:798.5pt;height:618.05pt;z-index:251665408;mso-width-relative:margin;mso-height-relative:margin" coordorigin="-28,-99" coordsize="15970,12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">
              <v:shape id="Freeform 7" o:spid="_x0000_s1027" style="position:absolute;left:477;top:2730;width:11757;height:9027;visibility:visible;mso-wrap-style:square;v-text-anchor:top" coordsize="11757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" path="m11756,9026l,9026,,e" filled="f" strokecolor="#6892a0 [3209]" strokeweight="1pt">
                <v:path arrowok="t" o:connecttype="custom" o:connectlocs="11756,9026;0,9026;0,0" o:connectangles="0,0,0"/>
              </v:shape>
              <v:shape id="Freeform 4" o:spid="_x0000_s1028" style="position:absolute;left:6099;top:617;width:9124;height:9361;visibility:visible;mso-wrap-style:square;v-text-anchor:top" coordsize="9124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" path="m,l9123,r,9360e" filled="f" strokecolor="#bc72f0 [3206]" strokeweight="2pt">
                <v:path arrowok="t" o:connecttype="custom" o:connectlocs="0,0;9123,0;9123,9360" o:connectangles="0,0,0"/>
              </v:shape>
              <v:shape id="Freeform 5" o:spid="_x0000_s1029" style="position:absolute;left:6407;top:489;width:8943;height:9027;visibility:visible;mso-wrap-style:square;v-text-anchor:top" coordsize="8943,9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" path="m,l8942,r,9026e" filled="f" strokecolor="#bc72f0 [3206]" strokeweight="1pt">
                <v:path arrowok="t" o:connecttype="custom" o:connectlocs="0,0;8942,0;8942,9026" o:connectangles="0,0,0"/>
              </v:shape>
              <v:shape id="Freeform 6" o:spid="_x0000_s1030" style="position:absolute;left:604;top:2268;width:11938;height:9361;visibility:visible;mso-wrap-style:square;v-text-anchor:top" coordsize="11938,9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" path="m11937,9360l,9360,,e" filled="f" strokecolor="#6892a0 [3209]" strokeweight="2pt">
                <v:path arrowok="t" o:connecttype="custom" o:connectlocs="11937,9360;0,9360;0,0" o:connectangles="0,0,0"/>
              </v:shape>
              <v:shape id="Freeform 8" o:spid="_x0000_s1031" style="position:absolute;left:1;width:1938;height:3225;visibility:visible;mso-wrap-style:square;v-text-anchor:top" coordsize="1938,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" path="m1937,l1406,,,2428r,796l1937,xe" fillcolor="#6892a0 [3209]" stroked="f">
                <v:path arrowok="t" o:connecttype="custom" o:connectlocs="1937,0;1406,0;0,2428;0,3224;1937,0" o:connectangles="0,0,0,0,0"/>
              </v:shape>
              <v:shape id="Freeform 10" o:spid="_x0000_s1032" style="position:absolute;left:-28;top:-99;width:1570;height:2745;visibility:visible;mso-wrap-style:square;v-text-anchor:top" coordsize="1570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" path="m1569,l,,,2744,1569,xe" fillcolor="#002060" stroked="f">
                <v:path arrowok="t" o:connecttype="custom" o:connectlocs="1569,0;0,0;0,2744;1569,0" o:connectangles="0,0,0,0"/>
              </v:shape>
              <v:shape id="Freeform 11" o:spid="_x0000_s1033" style="position:absolute;left:2509;width:1685;height:2890;visibility:visible;mso-wrap-style:square;v-text-anchor:top" coordsize="168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" path="m835,l,1445,835,2890,1684,1488,835,xe" fillcolor="#c00000" stroked="f">
                <v:path arrowok="t" o:connecttype="custom" o:connectlocs="835,0;0,1445;835,2890;1684,1488;835,0" o:connectangles="0,0,0,0,0"/>
              </v:shape>
              <v:shape id="Freeform 12" o:spid="_x0000_s1034" style="position:absolute;left:3330;width:3345;height:2890;visibility:visible;mso-wrap-style:square;v-text-anchor:top" coordsize="3345,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" path="m3344,l1757,,,2890r1672,l3344,xe" fillcolor="red" stroked="f">
                <v:path arrowok="t" o:connecttype="custom" o:connectlocs="3344,0;1757,0;0,2890;1672,2890;3344,0" o:connectangles="0,0,0,0,0"/>
              </v:shape>
              <v:shape id="Freeform 13" o:spid="_x0000_s1035" style="position:absolute;left:14666;top:10228;width:1213;height:2018;visibility:visible;mso-wrap-style:square;v-text-anchor:top" coordsize="1213,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" path="m1212,l,2017r332,l1212,499,1212,xe" fillcolor="#6892a0 [3209]" stroked="f">
                <v:path arrowok="t" o:connecttype="custom" o:connectlocs="1212,0;0,2017;332,2017;1212,499;1212,0" o:connectangles="0,0,0,0,0"/>
              </v:shape>
              <v:shape id="Freeform 14" o:spid="_x0000_s1036" style="position:absolute;left:13797;top:8626;width:2094;height:3620;visibility:visible;mso-wrap-style:square;v-text-anchor:top" coordsize="2094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" path="m2093,l,3619r1047,l2093,1811,2093,xe" fillcolor="red" stroked="f">
                <v:path arrowok="t" o:connecttype="custom" o:connectlocs="2093,0;0,3619;1047,3619;2093,1811;2093,0" o:connectangles="0,0,0,0,0"/>
              </v:shape>
              <v:shape id="Freeform 15" o:spid="_x0000_s1037" style="position:absolute;left:14960;top:10529;width:982;height:1717;visibility:visible;mso-wrap-style:square;v-text-anchor:top" coordsize="982,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" path="m981,l,1716r981,l981,xe" fillcolor="#002060" stroked="f">
                <v:path arrowok="t" o:connecttype="custom" o:connectlocs="981,0;0,1716;981,1716;981,0" o:connectangles="0,0,0,0"/>
              </v:shape>
              <v:shape id="Freeform 16" o:spid="_x0000_s1038" style="position:absolute;left:13264;top:10449;width:1057;height:1812;visibility:visible;mso-wrap-style:square;v-text-anchor:top" coordsize="105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" path="m532,l,878r531,933l532,1811,1056,905,532,xe" fillcolor="#c00000" stroked="f">
                <v:path arrowok="t" o:connecttype="custom" o:connectlocs="532,0;0,878;531,1811;532,1811;1056,905;532,0" o:connectangles="0,0,0,0,0,0"/>
              </v:shape>
              <v:shape id="Freeform 17" o:spid="_x0000_s1039" style="position:absolute;left:11714;top:10449;width:2097;height:1812;visibility:visible;mso-wrap-style:square;v-text-anchor:top" coordsize="2097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" path="m2096,l1048,,,1811r995,l2096,xe" fillcolor="red" stroked="f">
                <v:path arrowok="t" o:connecttype="custom" o:connectlocs="2096,0;1048,0;0,1811;995,1811;2096,0" o:connectangles="0,0,0,0,0"/>
              </v:shape>
              <v:shape id="Freeform 41" o:spid="_x0000_s1040" style="position:absolute;left:4194;top:7410;width:7382;height:20;visibility:visible;mso-wrap-style:square;v-text-anchor:top" coordsize="738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" path="m,l7381,e" filled="f" strokecolor="#bc72f0 [3206]" strokeweight="1pt">
                <v:path arrowok="t" o:connecttype="custom" o:connectlocs="0,0;7381,0" o:connectangles="0,0"/>
              </v:shape>
              <v:shape id="Freeform 42" o:spid="_x0000_s1041" style="position:absolute;left:2220;top:10419;width:5350;height:20;visibility:visible;mso-wrap-style:square;v-text-anchor:top" coordsize="53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" path="m,l5349,e" filled="f" strokecolor="#bc72f0 [3206]" strokeweight="1pt">
                <v:path arrowok="t" o:connecttype="custom" o:connectlocs="0,0;5349,0" o:connectangles="0,0"/>
              </v:shape>
              <v:shape id="Freeform 43" o:spid="_x0000_s1042" style="position:absolute;left:8817;top:10419;width:3290;height:20;visibility:visible;mso-wrap-style:square;v-text-anchor:top" coordsize="3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" path="m,l3289,e" filled="f" strokecolor="#bc72f0 [3206]" strokeweight="1pt">
                <v:path arrowok="t" o:connecttype="custom" o:connectlocs="0,0;3289,0" o:connectangles="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E11B2"/>
    <w:multiLevelType w:val="hybridMultilevel"/>
    <w:tmpl w:val="024C719E"/>
    <w:lvl w:ilvl="0" w:tplc="04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 w16cid:durableId="201086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E0"/>
    <w:rsid w:val="00014243"/>
    <w:rsid w:val="0006192F"/>
    <w:rsid w:val="00077BCA"/>
    <w:rsid w:val="0008476C"/>
    <w:rsid w:val="000C0B89"/>
    <w:rsid w:val="0017400F"/>
    <w:rsid w:val="001B24AF"/>
    <w:rsid w:val="001D47BE"/>
    <w:rsid w:val="001D54EF"/>
    <w:rsid w:val="002915F0"/>
    <w:rsid w:val="002B455C"/>
    <w:rsid w:val="002E7C46"/>
    <w:rsid w:val="002F67E0"/>
    <w:rsid w:val="00311618"/>
    <w:rsid w:val="003238D2"/>
    <w:rsid w:val="0033752D"/>
    <w:rsid w:val="00380650"/>
    <w:rsid w:val="0039625A"/>
    <w:rsid w:val="00397A04"/>
    <w:rsid w:val="003E074F"/>
    <w:rsid w:val="003F1320"/>
    <w:rsid w:val="003F140B"/>
    <w:rsid w:val="004141A2"/>
    <w:rsid w:val="00415DA6"/>
    <w:rsid w:val="004B5098"/>
    <w:rsid w:val="004E338A"/>
    <w:rsid w:val="0050334E"/>
    <w:rsid w:val="00513B5F"/>
    <w:rsid w:val="00657B53"/>
    <w:rsid w:val="00677267"/>
    <w:rsid w:val="0069082D"/>
    <w:rsid w:val="006F239B"/>
    <w:rsid w:val="006F5F57"/>
    <w:rsid w:val="0070676F"/>
    <w:rsid w:val="007172DE"/>
    <w:rsid w:val="00732112"/>
    <w:rsid w:val="00744863"/>
    <w:rsid w:val="00781B1E"/>
    <w:rsid w:val="00794EEA"/>
    <w:rsid w:val="007D2733"/>
    <w:rsid w:val="00890504"/>
    <w:rsid w:val="008A067C"/>
    <w:rsid w:val="008D0510"/>
    <w:rsid w:val="00925E84"/>
    <w:rsid w:val="009D1F51"/>
    <w:rsid w:val="00A1495F"/>
    <w:rsid w:val="00A410FF"/>
    <w:rsid w:val="00A55EEA"/>
    <w:rsid w:val="00A83CF5"/>
    <w:rsid w:val="00AA0737"/>
    <w:rsid w:val="00AA3412"/>
    <w:rsid w:val="00AA6946"/>
    <w:rsid w:val="00AB489F"/>
    <w:rsid w:val="00AC27E8"/>
    <w:rsid w:val="00AF67C1"/>
    <w:rsid w:val="00B10E54"/>
    <w:rsid w:val="00B67AB2"/>
    <w:rsid w:val="00B827F4"/>
    <w:rsid w:val="00B96361"/>
    <w:rsid w:val="00BC2478"/>
    <w:rsid w:val="00BE65FD"/>
    <w:rsid w:val="00C27F1C"/>
    <w:rsid w:val="00C340BE"/>
    <w:rsid w:val="00C45562"/>
    <w:rsid w:val="00CE32D5"/>
    <w:rsid w:val="00CE38F3"/>
    <w:rsid w:val="00D509F7"/>
    <w:rsid w:val="00DA62A2"/>
    <w:rsid w:val="00E31E21"/>
    <w:rsid w:val="00E371E1"/>
    <w:rsid w:val="00E641B0"/>
    <w:rsid w:val="00EA67CC"/>
    <w:rsid w:val="00ED586A"/>
    <w:rsid w:val="00EE14CA"/>
    <w:rsid w:val="00EF16E7"/>
    <w:rsid w:val="00EF7C76"/>
    <w:rsid w:val="00F448B2"/>
    <w:rsid w:val="00F7695C"/>
    <w:rsid w:val="00FA190A"/>
    <w:rsid w:val="00FB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C14F14"/>
  <w14:defaultImageDpi w14:val="0"/>
  <w15:docId w15:val="{A1309C3D-D00B-47F8-86CF-189E6CAA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rsid w:val="008A067C"/>
    <w:pPr>
      <w:widowControl w:val="0"/>
      <w:autoSpaceDE w:val="0"/>
      <w:autoSpaceDN w:val="0"/>
      <w:adjustRightInd w:val="0"/>
      <w:jc w:val="center"/>
    </w:pPr>
    <w:rPr>
      <w:rFonts w:asciiTheme="minorHAnsi" w:hAnsiTheme="minorHAnsi" w:cs="Georgia"/>
      <w:i/>
      <w:iCs/>
      <w:color w:val="B71E42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06192F"/>
    <w:rPr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A067C"/>
    <w:rPr>
      <w:rFonts w:asciiTheme="minorHAnsi" w:hAnsiTheme="minorHAnsi" w:cs="Georgia"/>
      <w:color w:val="B71E42" w:themeColor="accent1"/>
      <w:sz w:val="28"/>
      <w:szCs w:val="28"/>
    </w:rPr>
  </w:style>
  <w:style w:type="paragraph" w:styleId="ListParagraph">
    <w:name w:val="List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737"/>
    <w:rPr>
      <w:rFonts w:asciiTheme="minorHAnsi" w:hAnsiTheme="minorHAnsi" w:cs="Georgia"/>
      <w:i/>
      <w:iCs/>
      <w:color w:val="B71E42" w:themeColor="accent1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rsid w:val="00657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737"/>
    <w:rPr>
      <w:rFonts w:asciiTheme="minorHAnsi" w:hAnsiTheme="minorHAnsi" w:cs="Georgia"/>
      <w:i/>
      <w:iCs/>
      <w:color w:val="B71E42" w:themeColor="accent1"/>
      <w:sz w:val="28"/>
      <w:szCs w:val="28"/>
    </w:rPr>
  </w:style>
  <w:style w:type="paragraph" w:styleId="Title">
    <w:name w:val="Title"/>
    <w:basedOn w:val="BodyText"/>
    <w:next w:val="Normal"/>
    <w:link w:val="TitleChar"/>
    <w:uiPriority w:val="10"/>
    <w:qFormat/>
    <w:rsid w:val="00AA0737"/>
    <w:pPr>
      <w:kinsoku w:val="0"/>
      <w:overflowPunct w:val="0"/>
      <w:spacing w:before="120" w:after="120"/>
    </w:pPr>
    <w:rPr>
      <w:rFonts w:asciiTheme="majorHAnsi" w:hAnsiTheme="majorHAnsi"/>
      <w:i/>
      <w:sz w:val="116"/>
      <w:szCs w:val="116"/>
    </w:rPr>
  </w:style>
  <w:style w:type="character" w:customStyle="1" w:styleId="TitleChar">
    <w:name w:val="Title Char"/>
    <w:basedOn w:val="DefaultParagraphFont"/>
    <w:link w:val="Title"/>
    <w:uiPriority w:val="10"/>
    <w:rsid w:val="00AA0737"/>
    <w:rPr>
      <w:rFonts w:asciiTheme="majorHAnsi" w:hAnsiTheme="majorHAnsi" w:cs="Georgia"/>
      <w:i/>
      <w:color w:val="B71E42" w:themeColor="accent1"/>
      <w:sz w:val="116"/>
      <w:szCs w:val="116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AA0737"/>
    <w:pPr>
      <w:kinsoku w:val="0"/>
      <w:overflowPunct w:val="0"/>
      <w:spacing w:before="120" w:after="480"/>
    </w:pPr>
    <w:rPr>
      <w:rFonts w:asciiTheme="majorHAnsi" w:hAnsiTheme="majorHAnsi"/>
      <w:i/>
      <w:caps/>
      <w:sz w:val="58"/>
      <w:szCs w:val="58"/>
    </w:rPr>
  </w:style>
  <w:style w:type="character" w:customStyle="1" w:styleId="SubtitleChar">
    <w:name w:val="Subtitle Char"/>
    <w:basedOn w:val="DefaultParagraphFont"/>
    <w:link w:val="Subtitle"/>
    <w:uiPriority w:val="11"/>
    <w:rsid w:val="00AA0737"/>
    <w:rPr>
      <w:rFonts w:asciiTheme="majorHAnsi" w:hAnsiTheme="majorHAnsi" w:cs="Georgia"/>
      <w:i/>
      <w:caps/>
      <w:color w:val="B71E42" w:themeColor="accent1"/>
      <w:sz w:val="58"/>
      <w:szCs w:val="58"/>
    </w:rPr>
  </w:style>
  <w:style w:type="paragraph" w:customStyle="1" w:styleId="Name">
    <w:name w:val="Name"/>
    <w:basedOn w:val="BodyText"/>
    <w:uiPriority w:val="1"/>
    <w:qFormat/>
    <w:rsid w:val="00AA0737"/>
    <w:pPr>
      <w:kinsoku w:val="0"/>
      <w:overflowPunct w:val="0"/>
      <w:spacing w:before="360" w:after="360"/>
    </w:pPr>
    <w:rPr>
      <w:rFonts w:asciiTheme="majorHAnsi" w:hAnsiTheme="majorHAnsi" w:cs="Georgia-BoldItalic"/>
      <w:b/>
      <w:bCs/>
      <w:i/>
      <w:color w:val="454545" w:themeColor="text2"/>
      <w:sz w:val="76"/>
      <w:szCs w:val="76"/>
    </w:rPr>
  </w:style>
  <w:style w:type="table" w:styleId="TableGrid">
    <w:name w:val="Table Grid"/>
    <w:basedOn w:val="TableNormal"/>
    <w:uiPriority w:val="39"/>
    <w:rsid w:val="00AA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07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%20Tran%20Thai%20Hoc\AppData\Roaming\Microsoft\Templates\Employee%20of%20the%20month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319209725B4B2681C5E60334F68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44919-4E2C-4766-8229-3E8D902E15F0}"/>
      </w:docPartPr>
      <w:docPartBody>
        <w:p w:rsidR="00256376" w:rsidRDefault="00664417">
          <w:pPr>
            <w:pStyle w:val="A7319209725B4B2681C5E60334F68B2E"/>
          </w:pPr>
          <w:r w:rsidRPr="00AA0737">
            <w:rPr>
              <w:i/>
              <w:iCs/>
            </w:rPr>
            <w:t>awarded to</w:t>
          </w:r>
        </w:p>
      </w:docPartBody>
    </w:docPart>
    <w:docPart>
      <w:docPartPr>
        <w:name w:val="4573359C25794DF9B4CDBCFE7D791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41A63-5A93-4322-91ED-279C2E48845A}"/>
      </w:docPartPr>
      <w:docPartBody>
        <w:p w:rsidR="00256376" w:rsidRDefault="00664417">
          <w:pPr>
            <w:pStyle w:val="4573359C25794DF9B4CDBCFE7D791858"/>
          </w:pPr>
          <w:r w:rsidRPr="00AA0737">
            <w:rPr>
              <w:i/>
            </w:rPr>
            <w:t>Name of Recipient</w:t>
          </w:r>
        </w:p>
      </w:docPartBody>
    </w:docPart>
    <w:docPart>
      <w:docPartPr>
        <w:name w:val="EBF834B9ED734E9795F93C11DF20D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EF582-A285-4D1D-AECE-16A9AA7680DE}"/>
      </w:docPartPr>
      <w:docPartBody>
        <w:p w:rsidR="00256376" w:rsidRDefault="00664417">
          <w:pPr>
            <w:pStyle w:val="EBF834B9ED734E9795F93C11DF20DC14"/>
          </w:pPr>
          <w:r w:rsidRPr="00AA0737">
            <w:rPr>
              <w:i/>
              <w:iCs/>
            </w:rPr>
            <w:t>Name/Title of Presenter</w:t>
          </w:r>
        </w:p>
      </w:docPartBody>
    </w:docPart>
    <w:docPart>
      <w:docPartPr>
        <w:name w:val="B56FEAA3B7D74DD0A19CA73BEF455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5F8D-6F38-48E5-99B3-F9F073E826B3}"/>
      </w:docPartPr>
      <w:docPartBody>
        <w:p w:rsidR="00256376" w:rsidRDefault="00664417">
          <w:pPr>
            <w:pStyle w:val="B56FEAA3B7D74DD0A19CA73BEF455754"/>
          </w:pPr>
          <w:r w:rsidRPr="00AA0737">
            <w:rPr>
              <w:i/>
              <w:iCs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17"/>
    <w:rsid w:val="000F1D74"/>
    <w:rsid w:val="001A23E2"/>
    <w:rsid w:val="001A7430"/>
    <w:rsid w:val="00256376"/>
    <w:rsid w:val="003610BD"/>
    <w:rsid w:val="00407509"/>
    <w:rsid w:val="00664417"/>
    <w:rsid w:val="00864701"/>
    <w:rsid w:val="008B2E42"/>
    <w:rsid w:val="00A87109"/>
    <w:rsid w:val="00A9166E"/>
    <w:rsid w:val="00B00E18"/>
    <w:rsid w:val="00CA2831"/>
    <w:rsid w:val="00F22AC3"/>
    <w:rsid w:val="00F37AAD"/>
    <w:rsid w:val="00FD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319209725B4B2681C5E60334F68B2E">
    <w:name w:val="A7319209725B4B2681C5E60334F68B2E"/>
  </w:style>
  <w:style w:type="paragraph" w:customStyle="1" w:styleId="4573359C25794DF9B4CDBCFE7D791858">
    <w:name w:val="4573359C25794DF9B4CDBCFE7D791858"/>
  </w:style>
  <w:style w:type="paragraph" w:customStyle="1" w:styleId="EBF834B9ED734E9795F93C11DF20DC14">
    <w:name w:val="EBF834B9ED734E9795F93C11DF20DC14"/>
  </w:style>
  <w:style w:type="paragraph" w:customStyle="1" w:styleId="B56FEAA3B7D74DD0A19CA73BEF455754">
    <w:name w:val="B56FEAA3B7D74DD0A19CA73BEF4557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1D1B3DC-1664-4C7C-8927-15E74C6758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0CF898-44E0-4AAA-B0C4-EE57BE35B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8A4FBC-E282-45D6-A790-8BBD0B1B5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E42A68-6BE7-4B66-99F2-5F3FFE2789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of the month certificate</Template>
  <TotalTime>3088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Certificate_Employee of the Month_AB - v1</vt:lpstr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Certificate_Employee of the Month_AB - v1</dc:title>
  <dc:subject/>
  <dc:creator>LY TRAN THAI HOC</dc:creator>
  <cp:keywords/>
  <dc:description/>
  <cp:lastModifiedBy>Ly Tran Thai Hoc</cp:lastModifiedBy>
  <cp:revision>47</cp:revision>
  <cp:lastPrinted>2019-07-08T06:48:00Z</cp:lastPrinted>
  <dcterms:created xsi:type="dcterms:W3CDTF">2019-07-05T01:45:00Z</dcterms:created>
  <dcterms:modified xsi:type="dcterms:W3CDTF">2023-04-24T06:10:00Z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