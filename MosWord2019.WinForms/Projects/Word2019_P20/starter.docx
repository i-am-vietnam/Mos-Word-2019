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363C4F" w14:textId="77777777" w:rsidR="00CD3CA8" w:rsidRDefault="00CD3CA8" w:rsidP="00CD3CA8">
      <w:pPr>
        <w:pStyle w:val="Title"/>
        <w:jc w:val="center"/>
        <w:rPr>
          <w:color w:val="1F497D" w:themeColor="text2"/>
        </w:rPr>
      </w:pPr>
      <w:r w:rsidRPr="00CD3CA8">
        <w:rPr>
          <w:color w:val="1F497D" w:themeColor="text2"/>
        </w:rPr>
        <w:t>Project 5 Preparation File</w:t>
      </w:r>
    </w:p>
    <w:p w14:paraId="48B48B86" w14:textId="77777777" w:rsidR="00D63305" w:rsidRDefault="00D63305" w:rsidP="00CD3CA8">
      <w:pPr>
        <w:pStyle w:val="Title"/>
      </w:pPr>
    </w:p>
    <w:p w14:paraId="51597204" w14:textId="77777777" w:rsidR="0019067B" w:rsidRDefault="0019067B" w:rsidP="0019067B"/>
    <w:p w14:paraId="6F77D13A" w14:textId="77777777" w:rsidR="0019067B" w:rsidRDefault="0019067B" w:rsidP="0019067B"/>
    <w:p w14:paraId="62A28CBD" w14:textId="77777777" w:rsidR="0019067B" w:rsidRDefault="0019067B" w:rsidP="0019067B"/>
    <w:p w14:paraId="10FE1371" w14:textId="77777777" w:rsidR="0019067B" w:rsidRDefault="0019067B" w:rsidP="0019067B"/>
    <w:p w14:paraId="7E3C9549" w14:textId="77777777" w:rsidR="0019067B" w:rsidRDefault="0019067B" w:rsidP="0019067B"/>
    <w:p w14:paraId="75381D68" w14:textId="77777777" w:rsidR="0019067B" w:rsidRDefault="0019067B" w:rsidP="0019067B"/>
    <w:p w14:paraId="04CD23C8" w14:textId="77777777" w:rsidR="0075380E" w:rsidRDefault="0019067B" w:rsidP="0019067B">
      <w:pPr>
        <w:rPr>
          <w:color w:val="1F497D" w:themeColor="text2"/>
          <w:sz w:val="36"/>
          <w:szCs w:val="36"/>
        </w:rPr>
      </w:pPr>
      <w:r w:rsidRPr="0019067B">
        <w:rPr>
          <w:color w:val="1F497D" w:themeColor="text2"/>
          <w:sz w:val="36"/>
          <w:szCs w:val="36"/>
        </w:rPr>
        <w:t>Making moments last forever!</w:t>
      </w:r>
      <w:r w:rsidR="0075380E">
        <w:rPr>
          <w:color w:val="1F497D" w:themeColor="text2"/>
          <w:sz w:val="36"/>
          <w:szCs w:val="36"/>
        </w:rPr>
        <w:tab/>
      </w:r>
      <w:r w:rsidR="0075380E">
        <w:rPr>
          <w:color w:val="1F497D" w:themeColor="text2"/>
          <w:sz w:val="36"/>
          <w:szCs w:val="36"/>
        </w:rPr>
        <w:tab/>
      </w:r>
      <w:r w:rsidR="0075380E">
        <w:rPr>
          <w:color w:val="1F497D" w:themeColor="text2"/>
          <w:sz w:val="36"/>
          <w:szCs w:val="36"/>
        </w:rPr>
        <w:tab/>
        <w:t>Contact us</w:t>
      </w:r>
    </w:p>
    <w:tbl>
      <w:tblPr>
        <w:tblStyle w:val="TableGrid"/>
        <w:tblW w:w="3554" w:type="dxa"/>
        <w:tblInd w:w="54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26"/>
        <w:gridCol w:w="1828"/>
      </w:tblGrid>
      <w:tr w:rsidR="00D651A3" w:rsidRPr="00D651A3" w14:paraId="3C442640" w14:textId="77777777" w:rsidTr="00084CAE">
        <w:trPr>
          <w:trHeight w:val="354"/>
        </w:trPr>
        <w:tc>
          <w:tcPr>
            <w:tcW w:w="1777" w:type="dxa"/>
          </w:tcPr>
          <w:p w14:paraId="4CE27304" w14:textId="77777777" w:rsidR="0075380E" w:rsidRPr="00D651A3" w:rsidRDefault="0075380E" w:rsidP="0019067B">
            <w:pPr>
              <w:rPr>
                <w:color w:val="000000" w:themeColor="text1"/>
                <w:sz w:val="24"/>
                <w:szCs w:val="24"/>
              </w:rPr>
            </w:pPr>
            <w:r w:rsidRPr="00D651A3">
              <w:rPr>
                <w:color w:val="000000" w:themeColor="text1"/>
                <w:sz w:val="24"/>
                <w:szCs w:val="24"/>
              </w:rPr>
              <w:t>School</w:t>
            </w:r>
          </w:p>
          <w:p w14:paraId="2663459C" w14:textId="77777777" w:rsidR="0075380E" w:rsidRPr="00D651A3" w:rsidRDefault="0075380E" w:rsidP="0019067B">
            <w:pPr>
              <w:rPr>
                <w:color w:val="000000" w:themeColor="text1"/>
                <w:sz w:val="24"/>
                <w:szCs w:val="24"/>
              </w:rPr>
            </w:pPr>
            <w:r w:rsidRPr="00D651A3">
              <w:rPr>
                <w:color w:val="000000" w:themeColor="text1"/>
                <w:sz w:val="24"/>
                <w:szCs w:val="24"/>
              </w:rPr>
              <w:t>video</w:t>
            </w:r>
          </w:p>
        </w:tc>
        <w:tc>
          <w:tcPr>
            <w:tcW w:w="1777" w:type="dxa"/>
          </w:tcPr>
          <w:p w14:paraId="49722D64" w14:textId="77777777" w:rsidR="0075380E" w:rsidRPr="00D651A3" w:rsidRDefault="0075380E" w:rsidP="0019067B">
            <w:pPr>
              <w:rPr>
                <w:color w:val="000000" w:themeColor="text1"/>
                <w:sz w:val="24"/>
                <w:szCs w:val="24"/>
              </w:rPr>
            </w:pPr>
          </w:p>
        </w:tc>
      </w:tr>
      <w:tr w:rsidR="00D651A3" w:rsidRPr="00D651A3" w14:paraId="24537750" w14:textId="77777777" w:rsidTr="00084CAE">
        <w:trPr>
          <w:trHeight w:val="354"/>
        </w:trPr>
        <w:tc>
          <w:tcPr>
            <w:tcW w:w="1777" w:type="dxa"/>
          </w:tcPr>
          <w:p w14:paraId="1D7C45AF" w14:textId="77777777" w:rsidR="0075380E" w:rsidRPr="00D651A3" w:rsidRDefault="00D651A3" w:rsidP="0019067B">
            <w:pPr>
              <w:rPr>
                <w:color w:val="000000" w:themeColor="text1"/>
                <w:sz w:val="24"/>
                <w:szCs w:val="24"/>
              </w:rPr>
            </w:pPr>
            <w:r w:rsidRPr="00D651A3">
              <w:rPr>
                <w:color w:val="000000" w:themeColor="text1"/>
                <w:sz w:val="24"/>
                <w:szCs w:val="24"/>
              </w:rPr>
              <w:t>Address</w:t>
            </w:r>
          </w:p>
        </w:tc>
        <w:tc>
          <w:tcPr>
            <w:tcW w:w="1777" w:type="dxa"/>
          </w:tcPr>
          <w:p w14:paraId="438A1BA6" w14:textId="77777777" w:rsidR="0075380E" w:rsidRPr="00D651A3" w:rsidRDefault="00D651A3" w:rsidP="0019067B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123 main street</w:t>
            </w:r>
          </w:p>
        </w:tc>
      </w:tr>
      <w:tr w:rsidR="00D651A3" w:rsidRPr="00D651A3" w14:paraId="03804112" w14:textId="77777777" w:rsidTr="00084CAE">
        <w:trPr>
          <w:trHeight w:val="354"/>
        </w:trPr>
        <w:tc>
          <w:tcPr>
            <w:tcW w:w="1777" w:type="dxa"/>
          </w:tcPr>
          <w:p w14:paraId="311500E5" w14:textId="77777777" w:rsidR="0075380E" w:rsidRPr="00D651A3" w:rsidRDefault="00D651A3" w:rsidP="0019067B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Phone</w:t>
            </w:r>
          </w:p>
        </w:tc>
        <w:tc>
          <w:tcPr>
            <w:tcW w:w="1777" w:type="dxa"/>
          </w:tcPr>
          <w:p w14:paraId="0DD019F3" w14:textId="77777777" w:rsidR="0075380E" w:rsidRPr="00D651A3" w:rsidRDefault="00D651A3" w:rsidP="0019067B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1234567</w:t>
            </w:r>
          </w:p>
        </w:tc>
      </w:tr>
      <w:tr w:rsidR="00D651A3" w:rsidRPr="00D651A3" w14:paraId="6657D819" w14:textId="77777777" w:rsidTr="00084CAE">
        <w:trPr>
          <w:trHeight w:val="354"/>
        </w:trPr>
        <w:tc>
          <w:tcPr>
            <w:tcW w:w="1777" w:type="dxa"/>
          </w:tcPr>
          <w:p w14:paraId="6A4CEF15" w14:textId="77777777" w:rsidR="0075380E" w:rsidRPr="00D651A3" w:rsidRDefault="00D651A3" w:rsidP="0019067B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Email</w:t>
            </w:r>
          </w:p>
        </w:tc>
        <w:tc>
          <w:tcPr>
            <w:tcW w:w="1777" w:type="dxa"/>
          </w:tcPr>
          <w:p w14:paraId="247CE487" w14:textId="77777777" w:rsidR="0075380E" w:rsidRPr="00D651A3" w:rsidRDefault="00D651A3" w:rsidP="0019067B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info@video.com</w:t>
            </w:r>
          </w:p>
        </w:tc>
      </w:tr>
      <w:tr w:rsidR="00D651A3" w:rsidRPr="00D651A3" w14:paraId="2B552A99" w14:textId="77777777" w:rsidTr="00084CAE">
        <w:trPr>
          <w:trHeight w:val="342"/>
        </w:trPr>
        <w:tc>
          <w:tcPr>
            <w:tcW w:w="1777" w:type="dxa"/>
          </w:tcPr>
          <w:p w14:paraId="530A14BE" w14:textId="77777777" w:rsidR="0075380E" w:rsidRPr="00D651A3" w:rsidRDefault="00D651A3" w:rsidP="0019067B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Web</w:t>
            </w:r>
          </w:p>
        </w:tc>
        <w:tc>
          <w:tcPr>
            <w:tcW w:w="1777" w:type="dxa"/>
          </w:tcPr>
          <w:p w14:paraId="44CA98D0" w14:textId="77777777" w:rsidR="0075380E" w:rsidRPr="00D651A3" w:rsidRDefault="00D651A3" w:rsidP="0019067B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Info.com</w:t>
            </w:r>
          </w:p>
        </w:tc>
      </w:tr>
    </w:tbl>
    <w:p w14:paraId="7D4FEA8C" w14:textId="77777777" w:rsidR="0075380E" w:rsidRDefault="0075380E" w:rsidP="0019067B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Corporate events</w:t>
      </w:r>
    </w:p>
    <w:p w14:paraId="7DE5FB2F" w14:textId="77777777" w:rsidR="0075380E" w:rsidRDefault="0075380E" w:rsidP="0019067B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School events</w:t>
      </w:r>
    </w:p>
    <w:p w14:paraId="7AE243DD" w14:textId="77777777" w:rsidR="0075380E" w:rsidRDefault="0075380E" w:rsidP="0019067B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Sports events</w:t>
      </w:r>
    </w:p>
    <w:p w14:paraId="555276FC" w14:textId="77777777" w:rsidR="0075380E" w:rsidRDefault="0075380E" w:rsidP="0019067B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Subjective events</w:t>
      </w:r>
    </w:p>
    <w:p w14:paraId="57AB8B92" w14:textId="77777777" w:rsidR="0075380E" w:rsidRDefault="0075380E" w:rsidP="0019067B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Non-subjective events</w:t>
      </w:r>
    </w:p>
    <w:p w14:paraId="6B163AB3" w14:textId="77777777" w:rsidR="0075380E" w:rsidRPr="0075380E" w:rsidRDefault="0075380E" w:rsidP="0019067B">
      <w:pPr>
        <w:rPr>
          <w:color w:val="000000" w:themeColor="text1"/>
          <w:sz w:val="24"/>
          <w:szCs w:val="24"/>
        </w:rPr>
      </w:pPr>
    </w:p>
    <w:p w14:paraId="4ED6DCFD" w14:textId="77777777" w:rsidR="00D63305" w:rsidRDefault="00D63305">
      <w:r>
        <w:t xml:space="preserve">Video provides a powerful way to help you prove your point. When you click Online </w:t>
      </w:r>
      <w:r w:rsidR="00DD7B98" w:rsidRPr="00DD7B98">
        <w:t>Woodgrove Basic</w:t>
      </w:r>
      <w:r>
        <w:t>, you can paste in the embed code for the video you want to add. You can also type a keyword to search online for the video that best fits your document.</w:t>
      </w:r>
    </w:p>
    <w:p w14:paraId="23E8A869" w14:textId="77777777" w:rsidR="00786D47" w:rsidRDefault="00D63305">
      <w:r>
        <w:t>To make your document look professionally produced, Word provides header, footer, cover page, and text box designs that complement each other. For example, you can add a matching cover page, header, and sidebar. Click Insert and then choose the elements you want from the different galleries.</w:t>
      </w:r>
    </w:p>
    <w:p w14:paraId="2F917719" w14:textId="77777777" w:rsidR="00D651A3" w:rsidRDefault="00D651A3"/>
    <w:p w14:paraId="7A92C156" w14:textId="77777777" w:rsidR="00D651A3" w:rsidRDefault="00D651A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86D47" w14:paraId="5E6F986F" w14:textId="77777777" w:rsidTr="00786D47">
        <w:trPr>
          <w:trHeight w:val="510"/>
        </w:trPr>
        <w:tc>
          <w:tcPr>
            <w:tcW w:w="9016" w:type="dxa"/>
            <w:shd w:val="clear" w:color="auto" w:fill="002060"/>
            <w:vAlign w:val="center"/>
          </w:tcPr>
          <w:p w14:paraId="6B0FF67A" w14:textId="77777777" w:rsidR="00786D47" w:rsidRPr="00786D47" w:rsidRDefault="00786D47" w:rsidP="00786D47">
            <w:pPr>
              <w:rPr>
                <w:sz w:val="24"/>
                <w:szCs w:val="24"/>
              </w:rPr>
            </w:pPr>
            <w:r w:rsidRPr="00786D47">
              <w:rPr>
                <w:sz w:val="24"/>
                <w:szCs w:val="24"/>
              </w:rPr>
              <w:lastRenderedPageBreak/>
              <w:t>BANKING FEES</w:t>
            </w:r>
          </w:p>
        </w:tc>
      </w:tr>
    </w:tbl>
    <w:p w14:paraId="7A37CCBD" w14:textId="77777777" w:rsidR="00786D47" w:rsidRDefault="00786D47">
      <w:r>
        <w:t xml:space="preserve">Fees </w:t>
      </w:r>
      <w:r w:rsidR="003B4B8E">
        <w:t>apply to all checking and saving accounts.</w:t>
      </w:r>
    </w:p>
    <w:p w14:paraId="49B65683" w14:textId="77777777" w:rsidR="00E527AA" w:rsidRDefault="003B4B8E">
      <w:r>
        <w:t>Card</w:t>
      </w:r>
      <w:r w:rsidR="00E527AA">
        <w:tab/>
        <w:t>$12</w:t>
      </w:r>
    </w:p>
    <w:p w14:paraId="7321B023" w14:textId="77777777" w:rsidR="00E527AA" w:rsidRDefault="00E527AA">
      <w:r>
        <w:t>Stop payment</w:t>
      </w:r>
      <w:r>
        <w:tab/>
        <w:t>$300</w:t>
      </w:r>
    </w:p>
    <w:p w14:paraId="6E6F12AB" w14:textId="77777777" w:rsidR="00E527AA" w:rsidRDefault="00E527AA">
      <w:r>
        <w:t>Domestic</w:t>
      </w:r>
      <w:r>
        <w:tab/>
        <w:t>$200</w:t>
      </w:r>
    </w:p>
    <w:p w14:paraId="362C0FF3" w14:textId="77777777" w:rsidR="00E527AA" w:rsidRDefault="00E527AA">
      <w:r>
        <w:t>Transfer</w:t>
      </w:r>
      <w:r>
        <w:tab/>
        <w:t>$600</w:t>
      </w:r>
    </w:p>
    <w:p w14:paraId="536CB16C" w14:textId="77777777" w:rsidR="003B4B8E" w:rsidRDefault="003B4B8E">
      <w:r>
        <w:tab/>
      </w:r>
      <w:r>
        <w:tab/>
      </w:r>
      <w:r>
        <w:tab/>
      </w:r>
    </w:p>
    <w:p w14:paraId="0BDF5567" w14:textId="77777777" w:rsidR="00D63305" w:rsidRDefault="00D63305">
      <w:r>
        <w:t>Themes and styles also help keep your automatic coordinated. When you click Design and choose a new Theme, the pictures, charts, and SmartArt graphics change to match your new theme. When you apply styles, your headings change to match the new theme.</w:t>
      </w:r>
    </w:p>
    <w:p w14:paraId="11DC09BE" w14:textId="77777777" w:rsidR="00D63305" w:rsidRDefault="00D63305">
      <w:r>
        <w:t xml:space="preserve">Save time in Word with new buttons that show up where you need them. To change the way a picture fits in your document, click it and </w:t>
      </w:r>
      <w:r w:rsidR="00DD7B98" w:rsidRPr="00DD7B98">
        <w:t>Wood</w:t>
      </w:r>
      <w:bookmarkStart w:id="0" w:name="_GoBack"/>
      <w:bookmarkEnd w:id="0"/>
      <w:r w:rsidR="00DD7B98" w:rsidRPr="00DD7B98">
        <w:t>grove Basic</w:t>
      </w:r>
      <w:r>
        <w:t xml:space="preserve"> for layout options appears next to it. When you work on a table, click where you want to add a row or a column, and then click the plus sign.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D3CA8" w14:paraId="44C2F025" w14:textId="77777777" w:rsidTr="00BA559A">
        <w:trPr>
          <w:trHeight w:val="510"/>
        </w:trPr>
        <w:tc>
          <w:tcPr>
            <w:tcW w:w="9016" w:type="dxa"/>
            <w:shd w:val="clear" w:color="auto" w:fill="002060"/>
            <w:vAlign w:val="center"/>
          </w:tcPr>
          <w:p w14:paraId="416E6FC7" w14:textId="77777777" w:rsidR="00CD3CA8" w:rsidRPr="00786D47" w:rsidRDefault="0019067B" w:rsidP="00BA559A">
            <w:pPr>
              <w:rPr>
                <w:sz w:val="24"/>
                <w:szCs w:val="24"/>
              </w:rPr>
            </w:pPr>
            <w:bookmarkStart w:id="1" w:name="_Hlk93686597"/>
            <w:r>
              <w:rPr>
                <w:sz w:val="24"/>
                <w:szCs w:val="24"/>
              </w:rPr>
              <w:t>CHECKING ACCOUNTS</w:t>
            </w:r>
          </w:p>
        </w:tc>
      </w:tr>
    </w:tbl>
    <w:bookmarkEnd w:id="1"/>
    <w:p w14:paraId="0583A6E4" w14:textId="77777777" w:rsidR="00CD3CA8" w:rsidRDefault="0019067B" w:rsidP="0019067B">
      <w:pPr>
        <w:tabs>
          <w:tab w:val="left" w:pos="1785"/>
        </w:tabs>
      </w:pPr>
      <w:r>
        <w:tab/>
      </w:r>
    </w:p>
    <w:p w14:paraId="26A63E70" w14:textId="77777777" w:rsidR="0019067B" w:rsidRDefault="0019067B" w:rsidP="0019067B">
      <w:pPr>
        <w:tabs>
          <w:tab w:val="left" w:pos="1785"/>
        </w:tabs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BC3F9CD" wp14:editId="7852D2DC">
                <wp:simplePos x="0" y="0"/>
                <wp:positionH relativeFrom="column">
                  <wp:posOffset>1290955</wp:posOffset>
                </wp:positionH>
                <wp:positionV relativeFrom="paragraph">
                  <wp:posOffset>210185</wp:posOffset>
                </wp:positionV>
                <wp:extent cx="2360930" cy="790575"/>
                <wp:effectExtent l="0" t="0" r="12700" b="285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790575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C45046" w14:textId="77777777" w:rsidR="0019067B" w:rsidRDefault="0019067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C3F9C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01.65pt;margin-top:16.55pt;width:185.9pt;height:62.25pt;z-index:25165926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" fillcolor="#002060">
                <v:textbox>
                  <w:txbxContent>
                    <w:p w14:paraId="04C45046" w14:textId="77777777" w:rsidR="0019067B" w:rsidRDefault="0019067B"/>
                  </w:txbxContent>
                </v:textbox>
                <w10:wrap type="square"/>
              </v:shape>
            </w:pict>
          </mc:Fallback>
        </mc:AlternateContent>
      </w:r>
    </w:p>
    <w:p w14:paraId="52B61EB6" w14:textId="77777777" w:rsidR="0019067B" w:rsidRDefault="0019067B" w:rsidP="0019067B">
      <w:pPr>
        <w:tabs>
          <w:tab w:val="left" w:pos="1785"/>
        </w:tabs>
      </w:pPr>
    </w:p>
    <w:p w14:paraId="2FC505A8" w14:textId="77777777" w:rsidR="0019067B" w:rsidRDefault="0019067B" w:rsidP="0019067B">
      <w:pPr>
        <w:tabs>
          <w:tab w:val="left" w:pos="1785"/>
        </w:tabs>
      </w:pPr>
    </w:p>
    <w:p w14:paraId="3476DA32" w14:textId="77777777" w:rsidR="0019067B" w:rsidRDefault="0019067B" w:rsidP="0019067B">
      <w:pPr>
        <w:tabs>
          <w:tab w:val="left" w:pos="1785"/>
        </w:tabs>
      </w:pPr>
    </w:p>
    <w:p w14:paraId="4E9D73AD" w14:textId="77777777" w:rsidR="00650395" w:rsidRDefault="00D63305">
      <w:r>
        <w:t xml:space="preserve">Reading is easier, too, in the new Reading view. You can collapse parts of the document and focus on the text you </w:t>
      </w:r>
      <w:r w:rsidR="00DD7B98" w:rsidRPr="00DD7B98">
        <w:t>Woodgrove Basic</w:t>
      </w:r>
      <w:r>
        <w:t>. If you need to stop reading before you reach the end, Word remembers where you left off - even on another device.</w:t>
      </w:r>
    </w:p>
    <w:p w14:paraId="096B8094" w14:textId="77777777" w:rsidR="00D63305" w:rsidRDefault="00D63305"/>
    <w:p w14:paraId="7C30613D" w14:textId="77777777" w:rsidR="0019067B" w:rsidRDefault="0019067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9067B" w14:paraId="52DDACB4" w14:textId="77777777" w:rsidTr="00BA559A">
        <w:trPr>
          <w:trHeight w:val="510"/>
        </w:trPr>
        <w:tc>
          <w:tcPr>
            <w:tcW w:w="9016" w:type="dxa"/>
            <w:shd w:val="clear" w:color="auto" w:fill="002060"/>
            <w:vAlign w:val="center"/>
          </w:tcPr>
          <w:p w14:paraId="670F5931" w14:textId="77777777" w:rsidR="0019067B" w:rsidRPr="00786D47" w:rsidRDefault="0019067B" w:rsidP="00BA55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SAVING ACCOUNTS</w:t>
            </w:r>
          </w:p>
        </w:tc>
      </w:tr>
    </w:tbl>
    <w:p w14:paraId="1D37518E" w14:textId="77777777" w:rsidR="0019067B" w:rsidRDefault="0019067B" w:rsidP="0019067B"/>
    <w:p w14:paraId="6E407818" w14:textId="77777777" w:rsidR="0019067B" w:rsidRDefault="0019067B" w:rsidP="0019067B">
      <w:r>
        <w:t xml:space="preserve">Reading is easier, too, in the new Reading view. You can collapse parts of the document and focus on the text you </w:t>
      </w:r>
      <w:r w:rsidRPr="00DD7B98">
        <w:t>Woodgrove Basic</w:t>
      </w:r>
      <w:r>
        <w:t xml:space="preserve">. If </w:t>
      </w:r>
      <w:commentRangeStart w:id="2"/>
      <w:r>
        <w:t xml:space="preserve">$300 </w:t>
      </w:r>
      <w:commentRangeEnd w:id="2"/>
      <w:r>
        <w:rPr>
          <w:rStyle w:val="CommentReference"/>
        </w:rPr>
        <w:commentReference w:id="2"/>
      </w:r>
      <w:r>
        <w:t>you need to stop reading before you reach the end, Word remembers where you left off - even on another device.</w:t>
      </w:r>
    </w:p>
    <w:p w14:paraId="3A4C23CF" w14:textId="77777777" w:rsidR="0019067B" w:rsidRDefault="0019067B"/>
    <w:p w14:paraId="1606960B" w14:textId="77777777" w:rsidR="00D651A3" w:rsidRDefault="00D651A3">
      <w:pPr>
        <w:rPr>
          <w:color w:val="1F497D" w:themeColor="text2"/>
          <w:sz w:val="36"/>
          <w:szCs w:val="36"/>
        </w:rPr>
      </w:pPr>
      <w:r>
        <w:rPr>
          <w:color w:val="1F497D" w:themeColor="text2"/>
          <w:sz w:val="36"/>
          <w:szCs w:val="36"/>
        </w:rPr>
        <w:lastRenderedPageBreak/>
        <w:t>Event Packages</w:t>
      </w:r>
    </w:p>
    <w:p w14:paraId="15B6CF4F" w14:textId="77777777" w:rsidR="00D651A3" w:rsidRDefault="00D651A3" w:rsidP="00D651A3">
      <w:r>
        <w:t xml:space="preserve">Reading is easier, too, in the new Reading view. You can collapse parts of the document and focus on the text you </w:t>
      </w:r>
      <w:r w:rsidRPr="00DD7B98">
        <w:t>Woodgrove Basic</w:t>
      </w:r>
      <w:r>
        <w:t>. If $300 you need to stop reading before you reach the end, Word remembers where you left off - even on another device.</w:t>
      </w:r>
    </w:p>
    <w:p w14:paraId="213BBCBA" w14:textId="77777777" w:rsidR="00D651A3" w:rsidRDefault="00D651A3"/>
    <w:sectPr w:rsidR="00D651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2" w:author="Windows User" w:date="2022-01-21T19:44:00Z" w:initials="WU">
    <w:p w14:paraId="1791CF60" w14:textId="77777777" w:rsidR="0019067B" w:rsidRDefault="0019067B">
      <w:pPr>
        <w:pStyle w:val="CommentText"/>
      </w:pPr>
      <w:r>
        <w:rPr>
          <w:rStyle w:val="CommentReference"/>
        </w:rPr>
        <w:annotationRef/>
      </w:r>
      <w:r>
        <w:t xml:space="preserve">Do you know this </w:t>
      </w:r>
      <w:proofErr w:type="gramStart"/>
      <w:r>
        <w:t>price</w:t>
      </w:r>
      <w:proofErr w:type="gramEnd"/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1791CF60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1791CF60" w16cid:durableId="25958B9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868E1E2" w14:textId="77777777" w:rsidR="0015244A" w:rsidRDefault="0015244A" w:rsidP="00CD3CA8">
      <w:pPr>
        <w:spacing w:after="0" w:line="240" w:lineRule="auto"/>
      </w:pPr>
      <w:r>
        <w:separator/>
      </w:r>
    </w:p>
  </w:endnote>
  <w:endnote w:type="continuationSeparator" w:id="0">
    <w:p w14:paraId="6E005ECE" w14:textId="77777777" w:rsidR="0015244A" w:rsidRDefault="0015244A" w:rsidP="00CD3C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C0CD315" w14:textId="77777777" w:rsidR="0015244A" w:rsidRDefault="0015244A" w:rsidP="00CD3CA8">
      <w:pPr>
        <w:spacing w:after="0" w:line="240" w:lineRule="auto"/>
      </w:pPr>
      <w:r>
        <w:separator/>
      </w:r>
    </w:p>
  </w:footnote>
  <w:footnote w:type="continuationSeparator" w:id="0">
    <w:p w14:paraId="7CBD82F3" w14:textId="77777777" w:rsidR="0015244A" w:rsidRDefault="0015244A" w:rsidP="00CD3CA8">
      <w:pPr>
        <w:spacing w:after="0" w:line="240" w:lineRule="auto"/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Windows User">
    <w15:presenceInfo w15:providerId="None" w15:userId="Windows Use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189"/>
    <w:rsid w:val="00084CAE"/>
    <w:rsid w:val="0015244A"/>
    <w:rsid w:val="0019067B"/>
    <w:rsid w:val="003B4B8E"/>
    <w:rsid w:val="003B6CB1"/>
    <w:rsid w:val="00650395"/>
    <w:rsid w:val="0075380E"/>
    <w:rsid w:val="00786D47"/>
    <w:rsid w:val="007A61F3"/>
    <w:rsid w:val="00BA03DE"/>
    <w:rsid w:val="00CD3CA8"/>
    <w:rsid w:val="00D57189"/>
    <w:rsid w:val="00D63305"/>
    <w:rsid w:val="00D651A3"/>
    <w:rsid w:val="00DC615F"/>
    <w:rsid w:val="00DD7B98"/>
    <w:rsid w:val="00DE570A"/>
    <w:rsid w:val="00DF63D5"/>
    <w:rsid w:val="00E527AA"/>
    <w:rsid w:val="00EB3ABB"/>
    <w:rsid w:val="00F34D35"/>
    <w:rsid w:val="00F95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52636"/>
  <w15:chartTrackingRefBased/>
  <w15:docId w15:val="{7C3B5E3E-9C1D-43A7-AF26-7231A14CC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9067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86D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D3C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3CA8"/>
  </w:style>
  <w:style w:type="paragraph" w:styleId="Footer">
    <w:name w:val="footer"/>
    <w:basedOn w:val="Normal"/>
    <w:link w:val="FooterChar"/>
    <w:uiPriority w:val="99"/>
    <w:unhideWhenUsed/>
    <w:rsid w:val="00CD3C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3CA8"/>
  </w:style>
  <w:style w:type="paragraph" w:styleId="Title">
    <w:name w:val="Title"/>
    <w:basedOn w:val="Normal"/>
    <w:next w:val="Normal"/>
    <w:link w:val="TitleChar"/>
    <w:uiPriority w:val="10"/>
    <w:qFormat/>
    <w:rsid w:val="00CD3CA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3C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CommentReference">
    <w:name w:val="annotation reference"/>
    <w:basedOn w:val="DefaultParagraphFont"/>
    <w:uiPriority w:val="99"/>
    <w:semiHidden/>
    <w:unhideWhenUsed/>
    <w:rsid w:val="0019067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9067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9067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9067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9067B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9067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067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microsoft.com/office/2011/relationships/people" Target="people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sad\Documents\Custom%20Office%20Templates\Note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Notes</Template>
  <TotalTime>1</TotalTime>
  <Pages>3</Pages>
  <Words>338</Words>
  <Characters>1933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2022-01-22T03:08:00Z</dcterms:created>
  <dcterms:modified xsi:type="dcterms:W3CDTF">2022-01-22T03:09:00Z</dcterms:modified>
</cp:coreProperties>
</file>